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customizations.xml" ContentType="application/vnd.ms-word.keyMapCustomization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558115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0E5B76F1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110DED99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3FB1E46A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2CCE73DE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36BE9BD4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712D5067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2C211953" w14:textId="77777777" w:rsidR="008417A3" w:rsidRDefault="008417A3" w:rsidP="008417A3">
      <w:pPr>
        <w:pStyle w:val="Textoindependiente"/>
        <w:rPr>
          <w:b/>
          <w:bCs/>
          <w:color w:val="231F20"/>
          <w:szCs w:val="35"/>
        </w:rPr>
      </w:pPr>
    </w:p>
    <w:p w14:paraId="606CD4A1" w14:textId="4129D2E3" w:rsidR="008417A3" w:rsidRDefault="008417A3" w:rsidP="008417A3">
      <w:pPr>
        <w:pStyle w:val="Textoindependiente"/>
        <w:rPr>
          <w:b/>
          <w:bCs/>
          <w:color w:val="231F20"/>
        </w:rPr>
      </w:pPr>
      <w:r w:rsidRPr="008417A3">
        <w:rPr>
          <w:b/>
          <w:bCs/>
          <w:color w:val="231F20"/>
        </w:rPr>
        <w:t>MONTHLY PROJECT REPORT</w:t>
      </w:r>
    </w:p>
    <w:p w14:paraId="6A551F77" w14:textId="6BB3811B" w:rsidR="008417A3" w:rsidRPr="008417A3" w:rsidRDefault="008417A3" w:rsidP="008417A3">
      <w:pPr>
        <w:pStyle w:val="Textoindependiente"/>
        <w:rPr>
          <w:b/>
          <w:bCs/>
        </w:rPr>
      </w:pPr>
      <w:r w:rsidRPr="008417A3">
        <w:rPr>
          <w:b/>
          <w:bCs/>
          <w:color w:val="231F20"/>
        </w:rPr>
        <w:t>[MONTH/YEAR]</w:t>
      </w:r>
    </w:p>
    <w:p w14:paraId="30CE14D7" w14:textId="77777777" w:rsidR="008417A3" w:rsidRDefault="008417A3" w:rsidP="008417A3">
      <w:pPr>
        <w:pStyle w:val="Textoindependiente"/>
        <w:rPr>
          <w:color w:val="231F20"/>
        </w:rPr>
      </w:pPr>
    </w:p>
    <w:p w14:paraId="0D463AFD" w14:textId="77777777" w:rsidR="008417A3" w:rsidRDefault="008417A3" w:rsidP="008417A3">
      <w:pPr>
        <w:pStyle w:val="Textoindependiente"/>
        <w:rPr>
          <w:color w:val="231F20"/>
        </w:rPr>
      </w:pPr>
    </w:p>
    <w:p w14:paraId="08B15270" w14:textId="77777777" w:rsidR="008417A3" w:rsidRDefault="008417A3" w:rsidP="008417A3">
      <w:pPr>
        <w:pStyle w:val="Textoindependiente"/>
        <w:rPr>
          <w:color w:val="231F20"/>
        </w:rPr>
      </w:pPr>
    </w:p>
    <w:p w14:paraId="3E8A5B3A" w14:textId="77777777" w:rsidR="008417A3" w:rsidRDefault="008417A3" w:rsidP="008417A3">
      <w:pPr>
        <w:pStyle w:val="Textoindependiente"/>
        <w:rPr>
          <w:color w:val="231F20"/>
        </w:rPr>
      </w:pPr>
    </w:p>
    <w:p w14:paraId="4691F0DF" w14:textId="77777777" w:rsidR="008417A3" w:rsidRDefault="008417A3" w:rsidP="008417A3">
      <w:pPr>
        <w:pStyle w:val="Textoindependiente"/>
        <w:rPr>
          <w:color w:val="231F20"/>
        </w:rPr>
      </w:pPr>
    </w:p>
    <w:p w14:paraId="10FED3AE" w14:textId="77777777" w:rsidR="008417A3" w:rsidRDefault="008417A3" w:rsidP="008417A3">
      <w:pPr>
        <w:pStyle w:val="Textoindependiente"/>
        <w:rPr>
          <w:color w:val="231F20"/>
        </w:rPr>
      </w:pPr>
    </w:p>
    <w:p w14:paraId="5EA51A3B" w14:textId="337596E0" w:rsidR="008417A3" w:rsidRPr="008417A3" w:rsidRDefault="008417A3" w:rsidP="008417A3">
      <w:pPr>
        <w:pStyle w:val="Textoindependiente"/>
        <w:jc w:val="right"/>
      </w:pPr>
      <w:r w:rsidRPr="008417A3">
        <w:rPr>
          <w:color w:val="231F20"/>
        </w:rPr>
        <w:t>MONTHLY REPORT [DATE]</w:t>
      </w:r>
    </w:p>
    <w:p w14:paraId="44E99C67" w14:textId="06CBC0E8" w:rsidR="008417A3" w:rsidRPr="008417A3" w:rsidRDefault="008417A3" w:rsidP="008417A3">
      <w:pPr>
        <w:pStyle w:val="Textoindependiente"/>
        <w:keepNext/>
        <w:pageBreakBefore/>
        <w:rPr>
          <w:b/>
          <w:bCs/>
        </w:rPr>
      </w:pPr>
      <w:r w:rsidRPr="008417A3">
        <w:rPr>
          <w:b/>
          <w:bCs/>
        </w:rPr>
        <w:lastRenderedPageBreak/>
        <w:t>MONTHLY REPORT INDEX</w:t>
      </w:r>
    </w:p>
    <w:p w14:paraId="5121F2B5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1.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EXECUTIVE REPORT</w:t>
      </w:r>
    </w:p>
    <w:p w14:paraId="1E68FB0C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1.1.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Executive Summary</w:t>
      </w:r>
    </w:p>
    <w:p w14:paraId="3C73C76A" w14:textId="637E2881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1.2.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Progress Project Activities</w:t>
      </w:r>
    </w:p>
    <w:p w14:paraId="40B5EEFF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2.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GENERAL DATA OF THE PROJECT</w:t>
      </w:r>
    </w:p>
    <w:p w14:paraId="1E9E7D0A" w14:textId="77777777" w:rsidR="008417A3" w:rsidRPr="007F5F7A" w:rsidRDefault="008417A3" w:rsidP="000244D8">
      <w:pPr>
        <w:pStyle w:val="Textoindependiente"/>
        <w:keepNext/>
        <w:spacing w:after="40"/>
      </w:pPr>
      <w:r>
        <w:rPr>
          <w:color w:val="231F20"/>
          <w:w w:val="102"/>
          <w:szCs w:val="21"/>
        </w:rPr>
        <w:t>2.1.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Description and Scope</w:t>
      </w:r>
    </w:p>
    <w:p w14:paraId="412F984A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2.2.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Location Layout</w:t>
      </w:r>
    </w:p>
    <w:p w14:paraId="59F21670" w14:textId="77777777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2.3.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Human Resources</w:t>
      </w:r>
    </w:p>
    <w:p w14:paraId="3753B26F" w14:textId="77777777" w:rsidR="008417A3" w:rsidRDefault="008417A3" w:rsidP="000244D8">
      <w:pPr>
        <w:pStyle w:val="Textoindependiente"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3.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PERMIT REPORT</w:t>
      </w:r>
    </w:p>
    <w:p w14:paraId="20F12DCF" w14:textId="77777777" w:rsidR="008417A3" w:rsidRPr="007F5F7A" w:rsidRDefault="008417A3" w:rsidP="000244D8">
      <w:pPr>
        <w:pStyle w:val="Textoindependiente"/>
        <w:keepNext/>
        <w:spacing w:after="40"/>
        <w:rPr>
          <w:b/>
        </w:rPr>
      </w:pPr>
      <w:r>
        <w:rPr>
          <w:b/>
          <w:bCs/>
          <w:color w:val="231F20"/>
          <w:w w:val="102"/>
          <w:szCs w:val="21"/>
        </w:rPr>
        <w:t>4.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 w:rsidRPr="007F5F7A">
        <w:rPr>
          <w:b/>
          <w:color w:val="231F20"/>
        </w:rPr>
        <w:t>PROJECT GENERAL REPORT</w:t>
      </w:r>
    </w:p>
    <w:p w14:paraId="5F771DBD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4.1.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General Program &amp; Progress Work table</w:t>
      </w:r>
    </w:p>
    <w:p w14:paraId="77BCB6B2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4.2.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Critical Route of the Project</w:t>
      </w:r>
    </w:p>
    <w:p w14:paraId="1DB9BF1B" w14:textId="77777777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4.3.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Relevant facts</w:t>
      </w:r>
    </w:p>
    <w:p w14:paraId="79E52CC5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5.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ENGINEERING</w:t>
      </w:r>
    </w:p>
    <w:p w14:paraId="67F38A15" w14:textId="77777777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5.1.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Monthly relevant activities</w:t>
      </w:r>
    </w:p>
    <w:p w14:paraId="05054609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6.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PROCUREMENT AND SUPPLY</w:t>
      </w:r>
    </w:p>
    <w:p w14:paraId="365C8B28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6.1.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Relevant activities</w:t>
      </w:r>
    </w:p>
    <w:p w14:paraId="175346BD" w14:textId="46E43BB4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6.2.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Procurement and logistic plans</w:t>
      </w:r>
    </w:p>
    <w:p w14:paraId="70CD85E4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7.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CONSTRUCTION</w:t>
      </w:r>
    </w:p>
    <w:p w14:paraId="179675BD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7.1.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Monthly relevant facts</w:t>
      </w:r>
    </w:p>
    <w:p w14:paraId="022F9B85" w14:textId="77777777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7.2.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Construction progress</w:t>
      </w:r>
    </w:p>
    <w:p w14:paraId="776DF835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8.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TESTING AND COMMISSIONING</w:t>
      </w:r>
    </w:p>
    <w:p w14:paraId="50D8009E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8.1.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Monthly relevant facts</w:t>
      </w:r>
    </w:p>
    <w:p w14:paraId="099C8571" w14:textId="77777777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8.2.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testing and commissioning progress</w:t>
      </w:r>
    </w:p>
    <w:p w14:paraId="54B803EF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9.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QUALITY, ENVIRONMENTAL AND SAFETY MANAGEMENT</w:t>
      </w:r>
    </w:p>
    <w:p w14:paraId="327BD765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9.1.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Quality Management</w:t>
      </w:r>
    </w:p>
    <w:p w14:paraId="540302ED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9.2.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Health and safety management</w:t>
      </w:r>
    </w:p>
    <w:p w14:paraId="129411A5" w14:textId="77777777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9.3.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Environmental management</w:t>
      </w:r>
    </w:p>
    <w:p w14:paraId="5575AEB9" w14:textId="77777777" w:rsidR="008417A3" w:rsidRDefault="008417A3" w:rsidP="000244D8">
      <w:pPr>
        <w:pStyle w:val="Textoindependiente"/>
        <w:keepNext/>
        <w:spacing w:after="40"/>
        <w:rPr>
          <w:b/>
          <w:bCs/>
          <w:szCs w:val="21"/>
        </w:rPr>
      </w:pPr>
      <w:r>
        <w:rPr>
          <w:b/>
          <w:bCs/>
          <w:color w:val="231F20"/>
          <w:w w:val="102"/>
          <w:szCs w:val="21"/>
        </w:rPr>
        <w:t>10.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FACILITY SCHEDULE</w:t>
      </w:r>
    </w:p>
    <w:p w14:paraId="1EBCC97F" w14:textId="77777777" w:rsidR="008417A3" w:rsidRPr="007F5F7A" w:rsidRDefault="008417A3" w:rsidP="000244D8">
      <w:pPr>
        <w:pStyle w:val="Textoindependiente"/>
        <w:spacing w:after="40"/>
      </w:pPr>
      <w:r>
        <w:rPr>
          <w:color w:val="231F20"/>
          <w:w w:val="102"/>
          <w:szCs w:val="21"/>
        </w:rPr>
        <w:t>10.1.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Updated facility schedule (native file format)</w:t>
      </w:r>
    </w:p>
    <w:p w14:paraId="4B8AE241" w14:textId="77777777" w:rsidR="008417A3" w:rsidRPr="007F5F7A" w:rsidRDefault="008417A3" w:rsidP="00CF7B48">
      <w:pPr>
        <w:pStyle w:val="Textoindependiente"/>
        <w:spacing w:after="200"/>
      </w:pPr>
      <w:r>
        <w:rPr>
          <w:color w:val="231F20"/>
          <w:w w:val="102"/>
          <w:szCs w:val="21"/>
        </w:rPr>
        <w:t>10.2.</w:t>
      </w:r>
      <w:r>
        <w:rPr>
          <w:rFonts w:ascii="Calibri" w:eastAsia="Calibri" w:hAnsi="Calibri" w:cs="Calibri"/>
          <w:color w:val="231F20"/>
          <w:w w:val="102"/>
          <w:szCs w:val="21"/>
        </w:rPr>
        <w:tab/>
      </w:r>
      <w:r w:rsidRPr="007F5F7A">
        <w:rPr>
          <w:color w:val="231F20"/>
        </w:rPr>
        <w:t>Critical path analysis</w:t>
      </w:r>
    </w:p>
    <w:p w14:paraId="2A16BEA4" w14:textId="78223C2A" w:rsidR="008417A3" w:rsidRDefault="008417A3" w:rsidP="008417A3">
      <w:pPr>
        <w:pStyle w:val="Textoindependiente"/>
        <w:rPr>
          <w:b/>
          <w:bCs/>
          <w:color w:val="231F20"/>
          <w:szCs w:val="21"/>
        </w:rPr>
      </w:pPr>
      <w:r>
        <w:rPr>
          <w:b/>
          <w:bCs/>
          <w:color w:val="231F20"/>
          <w:w w:val="102"/>
          <w:szCs w:val="21"/>
        </w:rPr>
        <w:t>11.</w:t>
      </w:r>
      <w:r>
        <w:rPr>
          <w:rFonts w:eastAsia="Arial" w:cs="Arial"/>
          <w:b/>
          <w:bCs/>
          <w:color w:val="231F20"/>
          <w:w w:val="102"/>
          <w:szCs w:val="21"/>
        </w:rPr>
        <w:tab/>
      </w:r>
      <w:r>
        <w:rPr>
          <w:b/>
          <w:bCs/>
          <w:color w:val="231F20"/>
          <w:szCs w:val="21"/>
        </w:rPr>
        <w:t>PROGRESS PHOTOGRAPY REPORT</w:t>
      </w:r>
    </w:p>
    <w:p w14:paraId="780F2598" w14:textId="77777777" w:rsidR="008417A3" w:rsidRDefault="008417A3" w:rsidP="008417A3">
      <w:pPr>
        <w:pStyle w:val="Textoindependiente"/>
        <w:rPr>
          <w:b/>
          <w:bCs/>
          <w:szCs w:val="21"/>
        </w:rPr>
      </w:pPr>
    </w:p>
    <w:p w14:paraId="459C6A0D" w14:textId="25FC00A4" w:rsidR="008417A3" w:rsidRDefault="008417A3" w:rsidP="008417A3">
      <w:pPr>
        <w:pStyle w:val="Textoindependiente"/>
        <w:jc w:val="right"/>
        <w:rPr>
          <w:szCs w:val="21"/>
        </w:rPr>
      </w:pPr>
      <w:r>
        <w:rPr>
          <w:color w:val="231F20"/>
          <w:szCs w:val="21"/>
        </w:rPr>
        <w:t>MONTHLY REPORT [DATE]</w:t>
      </w:r>
    </w:p>
    <w:tbl>
      <w:tblPr>
        <w:tblW w:w="5000" w:type="pct"/>
        <w:tblBorders>
          <w:top w:val="single" w:sz="18" w:space="0" w:color="203764"/>
          <w:left w:val="single" w:sz="18" w:space="0" w:color="203764"/>
          <w:bottom w:val="single" w:sz="18" w:space="0" w:color="203764"/>
          <w:right w:val="single" w:sz="18" w:space="0" w:color="203764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6866"/>
      </w:tblGrid>
      <w:tr w:rsidR="008417A3" w14:paraId="77C0B7E8" w14:textId="77777777" w:rsidTr="00B83EE7">
        <w:tc>
          <w:tcPr>
            <w:tcW w:w="2376" w:type="dxa"/>
            <w:tcBorders>
              <w:top w:val="single" w:sz="4" w:space="0" w:color="203764"/>
              <w:left w:val="single" w:sz="4" w:space="0" w:color="203764"/>
              <w:bottom w:val="single" w:sz="4" w:space="0" w:color="203764"/>
              <w:right w:val="single" w:sz="4" w:space="0" w:color="203764"/>
            </w:tcBorders>
            <w:shd w:val="clear" w:color="auto" w:fill="17365D" w:themeFill="text2" w:themeFillShade="BF"/>
          </w:tcPr>
          <w:p w14:paraId="7554EB57" w14:textId="77777777" w:rsidR="008417A3" w:rsidRDefault="008417A3" w:rsidP="008417A3">
            <w:pPr>
              <w:pStyle w:val="Textoindependiente"/>
              <w:pageBreakBefore/>
              <w:spacing w:after="0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PROJECT No.</w:t>
            </w:r>
          </w:p>
        </w:tc>
        <w:tc>
          <w:tcPr>
            <w:tcW w:w="6866" w:type="dxa"/>
            <w:tcBorders>
              <w:left w:val="single" w:sz="4" w:space="0" w:color="203764"/>
            </w:tcBorders>
          </w:tcPr>
          <w:p w14:paraId="55D56CEE" w14:textId="77777777" w:rsidR="008417A3" w:rsidRDefault="008417A3" w:rsidP="008417A3">
            <w:pPr>
              <w:pStyle w:val="Textoindependiente"/>
              <w:pageBreakBefore/>
              <w:spacing w:after="0"/>
              <w:rPr>
                <w:sz w:val="16"/>
              </w:rPr>
            </w:pPr>
          </w:p>
        </w:tc>
      </w:tr>
      <w:tr w:rsidR="008417A3" w14:paraId="6D46CE22" w14:textId="77777777" w:rsidTr="00B83EE7">
        <w:tc>
          <w:tcPr>
            <w:tcW w:w="2376" w:type="dxa"/>
            <w:tcBorders>
              <w:top w:val="single" w:sz="4" w:space="0" w:color="203764"/>
              <w:left w:val="single" w:sz="4" w:space="0" w:color="203764"/>
              <w:bottom w:val="single" w:sz="4" w:space="0" w:color="203764"/>
              <w:right w:val="single" w:sz="4" w:space="0" w:color="203764"/>
            </w:tcBorders>
            <w:shd w:val="clear" w:color="auto" w:fill="17365D" w:themeFill="text2" w:themeFillShade="BF"/>
          </w:tcPr>
          <w:p w14:paraId="375C2A21" w14:textId="77777777" w:rsidR="008417A3" w:rsidRDefault="008417A3" w:rsidP="008417A3">
            <w:pPr>
              <w:pStyle w:val="Textoindependiente"/>
              <w:spacing w:after="0"/>
              <w:rPr>
                <w:b/>
              </w:rPr>
            </w:pPr>
            <w:r>
              <w:rPr>
                <w:b/>
                <w:color w:val="FFFFFF"/>
              </w:rPr>
              <w:t>PROJECT TITLE</w:t>
            </w:r>
          </w:p>
        </w:tc>
        <w:tc>
          <w:tcPr>
            <w:tcW w:w="6866" w:type="dxa"/>
            <w:tcBorders>
              <w:left w:val="single" w:sz="4" w:space="0" w:color="203764"/>
            </w:tcBorders>
          </w:tcPr>
          <w:p w14:paraId="65C90EB9" w14:textId="77777777" w:rsidR="008417A3" w:rsidRDefault="008417A3" w:rsidP="008417A3">
            <w:pPr>
              <w:pStyle w:val="Textoindependiente"/>
              <w:spacing w:after="0"/>
              <w:rPr>
                <w:sz w:val="18"/>
              </w:rPr>
            </w:pPr>
          </w:p>
        </w:tc>
      </w:tr>
      <w:tr w:rsidR="008417A3" w14:paraId="7215DD12" w14:textId="77777777" w:rsidTr="00B83EE7">
        <w:tc>
          <w:tcPr>
            <w:tcW w:w="2376" w:type="dxa"/>
            <w:tcBorders>
              <w:top w:val="single" w:sz="4" w:space="0" w:color="203764"/>
              <w:left w:val="single" w:sz="4" w:space="0" w:color="203764"/>
              <w:bottom w:val="single" w:sz="4" w:space="0" w:color="203764"/>
              <w:right w:val="single" w:sz="4" w:space="0" w:color="203764"/>
            </w:tcBorders>
            <w:shd w:val="clear" w:color="auto" w:fill="17365D" w:themeFill="text2" w:themeFillShade="BF"/>
          </w:tcPr>
          <w:p w14:paraId="505EE304" w14:textId="77777777" w:rsidR="008417A3" w:rsidRDefault="008417A3" w:rsidP="008417A3">
            <w:pPr>
              <w:pStyle w:val="Textoindependiente"/>
              <w:spacing w:after="0"/>
              <w:rPr>
                <w:b/>
              </w:rPr>
            </w:pPr>
            <w:r>
              <w:rPr>
                <w:b/>
                <w:color w:val="FFFFFF"/>
              </w:rPr>
              <w:t>CLIENT</w:t>
            </w:r>
          </w:p>
        </w:tc>
        <w:tc>
          <w:tcPr>
            <w:tcW w:w="6866" w:type="dxa"/>
            <w:tcBorders>
              <w:left w:val="single" w:sz="4" w:space="0" w:color="203764"/>
            </w:tcBorders>
          </w:tcPr>
          <w:p w14:paraId="6337E33F" w14:textId="77777777" w:rsidR="008417A3" w:rsidRDefault="008417A3" w:rsidP="008417A3">
            <w:pPr>
              <w:pStyle w:val="Textoindependiente"/>
              <w:spacing w:after="0"/>
              <w:rPr>
                <w:sz w:val="18"/>
              </w:rPr>
            </w:pPr>
          </w:p>
        </w:tc>
      </w:tr>
      <w:tr w:rsidR="008417A3" w14:paraId="28128E1D" w14:textId="77777777" w:rsidTr="00B83EE7">
        <w:tc>
          <w:tcPr>
            <w:tcW w:w="2376" w:type="dxa"/>
            <w:tcBorders>
              <w:top w:val="single" w:sz="4" w:space="0" w:color="203764"/>
              <w:left w:val="single" w:sz="4" w:space="0" w:color="203764"/>
              <w:bottom w:val="single" w:sz="4" w:space="0" w:color="203764"/>
              <w:right w:val="single" w:sz="4" w:space="0" w:color="203764"/>
            </w:tcBorders>
            <w:shd w:val="clear" w:color="auto" w:fill="17365D" w:themeFill="text2" w:themeFillShade="BF"/>
          </w:tcPr>
          <w:p w14:paraId="4BCEFF0A" w14:textId="77777777" w:rsidR="008417A3" w:rsidRDefault="008417A3" w:rsidP="008417A3">
            <w:pPr>
              <w:pStyle w:val="Textoindependiente"/>
              <w:spacing w:after="0"/>
              <w:rPr>
                <w:b/>
              </w:rPr>
            </w:pPr>
            <w:r>
              <w:rPr>
                <w:b/>
                <w:color w:val="FFFFFF"/>
              </w:rPr>
              <w:t>LOCALIZATION</w:t>
            </w:r>
          </w:p>
        </w:tc>
        <w:tc>
          <w:tcPr>
            <w:tcW w:w="6866" w:type="dxa"/>
            <w:tcBorders>
              <w:left w:val="single" w:sz="4" w:space="0" w:color="203764"/>
            </w:tcBorders>
          </w:tcPr>
          <w:p w14:paraId="5F1AF414" w14:textId="77777777" w:rsidR="008417A3" w:rsidRDefault="008417A3" w:rsidP="008417A3">
            <w:pPr>
              <w:pStyle w:val="Textoindependiente"/>
              <w:spacing w:after="0"/>
              <w:rPr>
                <w:b/>
              </w:rPr>
            </w:pPr>
            <w:r>
              <w:rPr>
                <w:b/>
                <w:color w:val="231F20"/>
              </w:rPr>
              <w:t>Chile</w:t>
            </w:r>
          </w:p>
        </w:tc>
      </w:tr>
      <w:tr w:rsidR="008417A3" w14:paraId="5E32E327" w14:textId="77777777" w:rsidTr="00B83EE7">
        <w:tc>
          <w:tcPr>
            <w:tcW w:w="2376" w:type="dxa"/>
            <w:tcBorders>
              <w:top w:val="single" w:sz="4" w:space="0" w:color="203764"/>
              <w:left w:val="single" w:sz="4" w:space="0" w:color="203764"/>
              <w:bottom w:val="single" w:sz="4" w:space="0" w:color="203764"/>
              <w:right w:val="single" w:sz="4" w:space="0" w:color="203764"/>
            </w:tcBorders>
            <w:shd w:val="clear" w:color="auto" w:fill="17365D" w:themeFill="text2" w:themeFillShade="BF"/>
          </w:tcPr>
          <w:p w14:paraId="6AE2C91F" w14:textId="77777777" w:rsidR="008417A3" w:rsidRDefault="008417A3" w:rsidP="008417A3">
            <w:pPr>
              <w:pStyle w:val="Textoindependiente"/>
              <w:spacing w:after="0"/>
              <w:rPr>
                <w:b/>
              </w:rPr>
            </w:pPr>
            <w:r>
              <w:rPr>
                <w:b/>
                <w:color w:val="FFFFFF"/>
              </w:rPr>
              <w:t>CUT-OFF DATE</w:t>
            </w:r>
          </w:p>
        </w:tc>
        <w:tc>
          <w:tcPr>
            <w:tcW w:w="6866" w:type="dxa"/>
            <w:tcBorders>
              <w:left w:val="single" w:sz="4" w:space="0" w:color="203764"/>
            </w:tcBorders>
          </w:tcPr>
          <w:p w14:paraId="194A9B42" w14:textId="77777777" w:rsidR="008417A3" w:rsidRDefault="008417A3" w:rsidP="008417A3">
            <w:pPr>
              <w:pStyle w:val="Textoindependiente"/>
              <w:spacing w:after="0"/>
              <w:rPr>
                <w:b/>
              </w:rPr>
            </w:pPr>
            <w:r>
              <w:rPr>
                <w:b/>
                <w:color w:val="231F20"/>
              </w:rPr>
              <w:t>dd-mm-</w:t>
            </w:r>
            <w:proofErr w:type="spellStart"/>
            <w:r>
              <w:rPr>
                <w:b/>
                <w:color w:val="231F20"/>
              </w:rPr>
              <w:t>yyyy</w:t>
            </w:r>
            <w:proofErr w:type="spellEnd"/>
          </w:p>
        </w:tc>
      </w:tr>
    </w:tbl>
    <w:p w14:paraId="19749D6A" w14:textId="29C7B9E2" w:rsidR="008417A3" w:rsidRDefault="008417A3" w:rsidP="008417A3">
      <w:pPr>
        <w:pStyle w:val="Textoindependiente"/>
        <w:rPr>
          <w:b/>
          <w:color w:val="231F20"/>
          <w:u w:val="thick" w:color="231F20"/>
        </w:rPr>
      </w:pPr>
    </w:p>
    <w:p w14:paraId="6E32ECCA" w14:textId="32B2EB7B" w:rsidR="008417A3" w:rsidRDefault="008417A3" w:rsidP="008417A3">
      <w:pPr>
        <w:pStyle w:val="Textoindependiente"/>
        <w:rPr>
          <w:b/>
          <w:color w:val="231F20"/>
          <w:u w:val="thick" w:color="231F20"/>
        </w:rPr>
      </w:pPr>
    </w:p>
    <w:p w14:paraId="1500AF51" w14:textId="565283E7" w:rsidR="008417A3" w:rsidRDefault="008417A3" w:rsidP="008417A3">
      <w:pPr>
        <w:pStyle w:val="Textoindependiente"/>
        <w:rPr>
          <w:b/>
          <w:color w:val="231F20"/>
          <w:u w:val="thick" w:color="231F20"/>
        </w:rPr>
      </w:pPr>
    </w:p>
    <w:p w14:paraId="369B07B7" w14:textId="7483C64D" w:rsidR="008417A3" w:rsidRDefault="008417A3" w:rsidP="008417A3">
      <w:pPr>
        <w:pStyle w:val="Textoindependiente"/>
        <w:rPr>
          <w:b/>
          <w:color w:val="231F20"/>
          <w:u w:val="thick" w:color="231F20"/>
        </w:rPr>
      </w:pPr>
    </w:p>
    <w:p w14:paraId="7E5B7B78" w14:textId="169CA268" w:rsidR="008417A3" w:rsidRDefault="008417A3" w:rsidP="008417A3">
      <w:pPr>
        <w:pStyle w:val="Textoindependiente"/>
        <w:rPr>
          <w:b/>
          <w:color w:val="231F20"/>
          <w:u w:val="thick" w:color="231F20"/>
        </w:rPr>
      </w:pPr>
    </w:p>
    <w:p w14:paraId="120F3458" w14:textId="77777777" w:rsidR="008417A3" w:rsidRDefault="008417A3" w:rsidP="008417A3">
      <w:pPr>
        <w:pStyle w:val="Textoindependiente"/>
        <w:rPr>
          <w:b/>
          <w:color w:val="231F20"/>
          <w:u w:val="thick" w:color="231F20"/>
        </w:rPr>
      </w:pPr>
    </w:p>
    <w:p w14:paraId="47761B2A" w14:textId="6F8E9B2A" w:rsidR="008417A3" w:rsidRDefault="008417A3" w:rsidP="008417A3">
      <w:pPr>
        <w:pStyle w:val="Textoindependiente"/>
        <w:jc w:val="center"/>
      </w:pPr>
      <w:r w:rsidRPr="008417A3">
        <w:rPr>
          <w:b/>
          <w:color w:val="231F20"/>
          <w:sz w:val="36"/>
          <w:szCs w:val="36"/>
          <w:u w:val="thick" w:color="231F20"/>
        </w:rPr>
        <w:t>WEEKLY REPORT</w:t>
      </w:r>
    </w:p>
    <w:tbl>
      <w:tblPr>
        <w:tblW w:w="5000" w:type="pct"/>
        <w:tblBorders>
          <w:top w:val="single" w:sz="18" w:space="0" w:color="203764"/>
          <w:left w:val="single" w:sz="18" w:space="0" w:color="203764"/>
          <w:bottom w:val="single" w:sz="18" w:space="0" w:color="203764"/>
          <w:right w:val="single" w:sz="18" w:space="0" w:color="203764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6866"/>
      </w:tblGrid>
      <w:tr w:rsidR="008417A3" w:rsidRPr="0009438A" w14:paraId="3089284E" w14:textId="77777777" w:rsidTr="0009438A"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18FCFE84" w14:textId="5704DB5B" w:rsidR="008417A3" w:rsidRPr="0009438A" w:rsidRDefault="008417A3" w:rsidP="00227998">
            <w:pPr>
              <w:pStyle w:val="Textoindependiente"/>
              <w:pageBreakBefore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3CBCC2C7" w14:textId="77777777" w:rsidR="008417A3" w:rsidRPr="0009438A" w:rsidRDefault="008417A3" w:rsidP="00227998">
            <w:pPr>
              <w:pStyle w:val="Textoindependiente"/>
              <w:pageBreakBefore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5450A025" w14:textId="77777777" w:rsidTr="0009438A">
        <w:trPr>
          <w:trHeight w:val="271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18DC1447" w14:textId="77777777" w:rsidR="008417A3" w:rsidRPr="0009438A" w:rsidRDefault="008417A3" w:rsidP="008417A3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PROJECT TITLE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4E029666" w14:textId="77777777" w:rsidR="008417A3" w:rsidRPr="0009438A" w:rsidRDefault="008417A3" w:rsidP="008417A3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3137260C" w14:textId="77777777" w:rsidTr="0009438A">
        <w:trPr>
          <w:trHeight w:val="271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341C8428" w14:textId="77777777" w:rsidR="008417A3" w:rsidRPr="0009438A" w:rsidRDefault="008417A3" w:rsidP="008417A3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CLIENT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4506CEC5" w14:textId="77777777" w:rsidR="008417A3" w:rsidRPr="0009438A" w:rsidRDefault="008417A3" w:rsidP="008417A3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2E964D11" w14:textId="77777777" w:rsidTr="0009438A">
        <w:trPr>
          <w:trHeight w:val="265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2BBB62F7" w14:textId="77777777" w:rsidR="008417A3" w:rsidRPr="0009438A" w:rsidRDefault="008417A3" w:rsidP="008417A3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LOCALIZATION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4ED077F2" w14:textId="77777777" w:rsidR="008417A3" w:rsidRPr="0009438A" w:rsidRDefault="008417A3" w:rsidP="008417A3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Chile</w:t>
            </w:r>
          </w:p>
        </w:tc>
      </w:tr>
      <w:tr w:rsidR="008417A3" w:rsidRPr="0009438A" w14:paraId="6505DFBC" w14:textId="77777777" w:rsidTr="0009438A">
        <w:trPr>
          <w:trHeight w:val="246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571749F5" w14:textId="77777777" w:rsidR="008417A3" w:rsidRPr="0009438A" w:rsidRDefault="008417A3" w:rsidP="008417A3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CUT-OFF DATE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337D3277" w14:textId="77777777" w:rsidR="008417A3" w:rsidRPr="0009438A" w:rsidRDefault="008417A3" w:rsidP="008417A3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sz w:val="15"/>
                <w:szCs w:val="15"/>
              </w:rPr>
              <w:t>yyyy</w:t>
            </w:r>
            <w:proofErr w:type="spellEnd"/>
          </w:p>
        </w:tc>
      </w:tr>
    </w:tbl>
    <w:p w14:paraId="2D652DB4" w14:textId="7FBA9069" w:rsidR="008417A3" w:rsidRDefault="008417A3" w:rsidP="00227998">
      <w:pPr>
        <w:pStyle w:val="Textoindependiente"/>
      </w:pPr>
    </w:p>
    <w:tbl>
      <w:tblPr>
        <w:tblStyle w:val="Tablaconcuadrcula"/>
        <w:tblW w:w="0" w:type="auto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9242"/>
      </w:tblGrid>
      <w:tr w:rsidR="00227998" w:rsidRPr="0009438A" w14:paraId="1B3285D9" w14:textId="77777777" w:rsidTr="00227998">
        <w:tc>
          <w:tcPr>
            <w:tcW w:w="9242" w:type="dxa"/>
            <w:shd w:val="clear" w:color="auto" w:fill="17365D" w:themeFill="text2" w:themeFillShade="BF"/>
          </w:tcPr>
          <w:p w14:paraId="19DF00E8" w14:textId="5B69A3AC" w:rsidR="00227998" w:rsidRPr="0009438A" w:rsidRDefault="00227998" w:rsidP="00227998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9438A">
              <w:rPr>
                <w:b/>
                <w:bCs/>
                <w:sz w:val="20"/>
                <w:szCs w:val="20"/>
              </w:rPr>
              <w:t>1. Weekly Highlight / Achievement</w:t>
            </w:r>
          </w:p>
        </w:tc>
      </w:tr>
    </w:tbl>
    <w:p w14:paraId="33430F7F" w14:textId="2EB63EA6" w:rsidR="00227998" w:rsidRDefault="00227998" w:rsidP="00227998">
      <w:pPr>
        <w:pStyle w:val="Textoindependiente"/>
      </w:pPr>
    </w:p>
    <w:tbl>
      <w:tblPr>
        <w:tblW w:w="5000" w:type="pct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992"/>
        <w:gridCol w:w="6157"/>
      </w:tblGrid>
      <w:tr w:rsidR="008417A3" w14:paraId="74DAA830" w14:textId="77777777" w:rsidTr="00B83EE7">
        <w:trPr>
          <w:tblHeader/>
        </w:trPr>
        <w:tc>
          <w:tcPr>
            <w:tcW w:w="2093" w:type="dxa"/>
            <w:shd w:val="clear" w:color="auto" w:fill="17365D" w:themeFill="text2" w:themeFillShade="BF"/>
            <w:vAlign w:val="bottom"/>
          </w:tcPr>
          <w:p w14:paraId="1D9BA43C" w14:textId="77777777" w:rsidR="008417A3" w:rsidRPr="004360F6" w:rsidRDefault="008417A3" w:rsidP="00227998">
            <w:pPr>
              <w:pStyle w:val="Textoindependiente"/>
              <w:keepNext/>
              <w:rPr>
                <w:b/>
                <w:sz w:val="20"/>
                <w:szCs w:val="20"/>
              </w:rPr>
            </w:pPr>
            <w:r w:rsidRPr="004360F6">
              <w:rPr>
                <w:b/>
                <w:color w:val="FFFFFF"/>
                <w:sz w:val="20"/>
                <w:szCs w:val="20"/>
              </w:rPr>
              <w:t>DISCIPLINE</w:t>
            </w:r>
          </w:p>
        </w:tc>
        <w:tc>
          <w:tcPr>
            <w:tcW w:w="992" w:type="dxa"/>
            <w:shd w:val="clear" w:color="auto" w:fill="17365D" w:themeFill="text2" w:themeFillShade="BF"/>
            <w:vAlign w:val="bottom"/>
          </w:tcPr>
          <w:p w14:paraId="76F86557" w14:textId="77777777" w:rsidR="008417A3" w:rsidRPr="004360F6" w:rsidRDefault="008417A3" w:rsidP="00227998">
            <w:pPr>
              <w:pStyle w:val="Textoindependiente"/>
              <w:keepNext/>
              <w:rPr>
                <w:b/>
                <w:sz w:val="20"/>
                <w:szCs w:val="20"/>
              </w:rPr>
            </w:pPr>
            <w:r w:rsidRPr="004360F6">
              <w:rPr>
                <w:b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157" w:type="dxa"/>
            <w:shd w:val="clear" w:color="auto" w:fill="17365D" w:themeFill="text2" w:themeFillShade="BF"/>
            <w:vAlign w:val="bottom"/>
          </w:tcPr>
          <w:p w14:paraId="3254A8C0" w14:textId="77777777" w:rsidR="008417A3" w:rsidRPr="004360F6" w:rsidRDefault="008417A3" w:rsidP="00227998">
            <w:pPr>
              <w:pStyle w:val="Textoindependiente"/>
              <w:keepNext/>
              <w:rPr>
                <w:b/>
                <w:sz w:val="20"/>
                <w:szCs w:val="20"/>
              </w:rPr>
            </w:pPr>
            <w:r w:rsidRPr="004360F6">
              <w:rPr>
                <w:b/>
                <w:color w:val="FFFFFF"/>
                <w:sz w:val="20"/>
                <w:szCs w:val="20"/>
              </w:rPr>
              <w:t>MAIN WORKS ACHIEVED</w:t>
            </w:r>
          </w:p>
        </w:tc>
      </w:tr>
      <w:tr w:rsidR="008417A3" w14:paraId="53FFD323" w14:textId="77777777" w:rsidTr="00B83EE7">
        <w:tc>
          <w:tcPr>
            <w:tcW w:w="2093" w:type="dxa"/>
          </w:tcPr>
          <w:p w14:paraId="783870DB" w14:textId="77777777" w:rsidR="008417A3" w:rsidRPr="004360F6" w:rsidRDefault="008417A3" w:rsidP="00227998">
            <w:pPr>
              <w:pStyle w:val="Textoindependiente"/>
              <w:jc w:val="center"/>
              <w:rPr>
                <w:b/>
                <w:sz w:val="20"/>
                <w:szCs w:val="20"/>
              </w:rPr>
            </w:pPr>
            <w:r w:rsidRPr="004360F6">
              <w:rPr>
                <w:b/>
                <w:color w:val="231F20"/>
                <w:sz w:val="20"/>
                <w:szCs w:val="20"/>
              </w:rPr>
              <w:t>RAMMING</w:t>
            </w:r>
          </w:p>
        </w:tc>
        <w:tc>
          <w:tcPr>
            <w:tcW w:w="992" w:type="dxa"/>
          </w:tcPr>
          <w:p w14:paraId="284E7733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  <w:tc>
          <w:tcPr>
            <w:tcW w:w="6157" w:type="dxa"/>
          </w:tcPr>
          <w:p w14:paraId="653F99E5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</w:tr>
      <w:tr w:rsidR="008417A3" w14:paraId="3ACD8553" w14:textId="77777777" w:rsidTr="00B83EE7">
        <w:tc>
          <w:tcPr>
            <w:tcW w:w="2093" w:type="dxa"/>
          </w:tcPr>
          <w:p w14:paraId="7999D452" w14:textId="77777777" w:rsidR="008417A3" w:rsidRPr="004360F6" w:rsidRDefault="008417A3" w:rsidP="00227998">
            <w:pPr>
              <w:pStyle w:val="Textoindependiente"/>
              <w:jc w:val="center"/>
              <w:rPr>
                <w:b/>
                <w:sz w:val="20"/>
                <w:szCs w:val="20"/>
              </w:rPr>
            </w:pPr>
            <w:r w:rsidRPr="004360F6">
              <w:rPr>
                <w:b/>
                <w:color w:val="231F20"/>
                <w:sz w:val="20"/>
                <w:szCs w:val="20"/>
              </w:rPr>
              <w:t>ACCESS</w:t>
            </w:r>
          </w:p>
        </w:tc>
        <w:tc>
          <w:tcPr>
            <w:tcW w:w="992" w:type="dxa"/>
          </w:tcPr>
          <w:p w14:paraId="1D73418E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  <w:tc>
          <w:tcPr>
            <w:tcW w:w="6157" w:type="dxa"/>
          </w:tcPr>
          <w:p w14:paraId="69A6B07C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</w:tr>
      <w:tr w:rsidR="008417A3" w14:paraId="513C3751" w14:textId="77777777" w:rsidTr="00B83EE7">
        <w:tc>
          <w:tcPr>
            <w:tcW w:w="2093" w:type="dxa"/>
          </w:tcPr>
          <w:p w14:paraId="21616F0F" w14:textId="77777777" w:rsidR="008417A3" w:rsidRPr="004360F6" w:rsidRDefault="008417A3" w:rsidP="00227998">
            <w:pPr>
              <w:pStyle w:val="Textoindependiente"/>
              <w:jc w:val="center"/>
              <w:rPr>
                <w:b/>
                <w:sz w:val="20"/>
                <w:szCs w:val="20"/>
              </w:rPr>
            </w:pPr>
            <w:r w:rsidRPr="004360F6">
              <w:rPr>
                <w:b/>
                <w:color w:val="231F20"/>
                <w:sz w:val="20"/>
                <w:szCs w:val="20"/>
              </w:rPr>
              <w:t>CIVIL</w:t>
            </w:r>
          </w:p>
        </w:tc>
        <w:tc>
          <w:tcPr>
            <w:tcW w:w="992" w:type="dxa"/>
          </w:tcPr>
          <w:p w14:paraId="31EE67F2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  <w:tc>
          <w:tcPr>
            <w:tcW w:w="6157" w:type="dxa"/>
          </w:tcPr>
          <w:p w14:paraId="22166C0F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</w:tr>
      <w:tr w:rsidR="008417A3" w14:paraId="17093EB1" w14:textId="77777777" w:rsidTr="00B83EE7">
        <w:tc>
          <w:tcPr>
            <w:tcW w:w="2093" w:type="dxa"/>
          </w:tcPr>
          <w:p w14:paraId="2BBD64F1" w14:textId="77777777" w:rsidR="008417A3" w:rsidRPr="004360F6" w:rsidRDefault="008417A3" w:rsidP="00227998">
            <w:pPr>
              <w:pStyle w:val="Textoindependiente"/>
              <w:jc w:val="center"/>
              <w:rPr>
                <w:b/>
                <w:sz w:val="20"/>
                <w:szCs w:val="20"/>
              </w:rPr>
            </w:pPr>
            <w:r w:rsidRPr="004360F6">
              <w:rPr>
                <w:b/>
                <w:color w:val="231F20"/>
                <w:sz w:val="20"/>
                <w:szCs w:val="20"/>
              </w:rPr>
              <w:t xml:space="preserve">MODULE </w:t>
            </w:r>
            <w:r w:rsidRPr="004360F6">
              <w:rPr>
                <w:b/>
                <w:color w:val="231F20"/>
                <w:w w:val="95"/>
                <w:sz w:val="20"/>
                <w:szCs w:val="20"/>
              </w:rPr>
              <w:t>INSTALLATION</w:t>
            </w:r>
          </w:p>
        </w:tc>
        <w:tc>
          <w:tcPr>
            <w:tcW w:w="992" w:type="dxa"/>
          </w:tcPr>
          <w:p w14:paraId="1BD63284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  <w:tc>
          <w:tcPr>
            <w:tcW w:w="6157" w:type="dxa"/>
          </w:tcPr>
          <w:p w14:paraId="035CB7F1" w14:textId="77777777" w:rsidR="008417A3" w:rsidRPr="004360F6" w:rsidRDefault="008417A3" w:rsidP="008417A3">
            <w:pPr>
              <w:pStyle w:val="Textoindependiente"/>
              <w:rPr>
                <w:sz w:val="20"/>
                <w:szCs w:val="20"/>
              </w:rPr>
            </w:pPr>
          </w:p>
        </w:tc>
      </w:tr>
    </w:tbl>
    <w:p w14:paraId="5DF97464" w14:textId="77777777" w:rsidR="00227998" w:rsidRDefault="00227998" w:rsidP="00227998">
      <w:pPr>
        <w:pStyle w:val="Textoindependiente"/>
        <w:rPr>
          <w:sz w:val="17"/>
        </w:rPr>
      </w:pPr>
    </w:p>
    <w:tbl>
      <w:tblPr>
        <w:tblStyle w:val="Tablaconcuadrcula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42"/>
      </w:tblGrid>
      <w:tr w:rsidR="00227998" w:rsidRPr="00227998" w14:paraId="173023C9" w14:textId="77777777" w:rsidTr="00227998">
        <w:trPr>
          <w:tblHeader/>
        </w:trPr>
        <w:tc>
          <w:tcPr>
            <w:tcW w:w="9242" w:type="dxa"/>
            <w:shd w:val="clear" w:color="auto" w:fill="17365D" w:themeFill="text2" w:themeFillShade="BF"/>
          </w:tcPr>
          <w:p w14:paraId="66DBBEB5" w14:textId="728F38FB" w:rsidR="00227998" w:rsidRPr="004360F6" w:rsidRDefault="00227998" w:rsidP="00227998">
            <w:pPr>
              <w:pStyle w:val="Textoindependiente"/>
              <w:keepNext/>
              <w:jc w:val="center"/>
              <w:rPr>
                <w:b/>
                <w:bCs/>
                <w:sz w:val="20"/>
                <w:szCs w:val="20"/>
              </w:rPr>
            </w:pPr>
            <w:r w:rsidRPr="004360F6">
              <w:rPr>
                <w:b/>
                <w:bCs/>
                <w:sz w:val="20"/>
                <w:szCs w:val="20"/>
              </w:rPr>
              <w:t>MAIN CONCERNS</w:t>
            </w:r>
          </w:p>
        </w:tc>
      </w:tr>
      <w:tr w:rsidR="00227998" w14:paraId="33793C69" w14:textId="77777777" w:rsidTr="00227998">
        <w:tc>
          <w:tcPr>
            <w:tcW w:w="9242" w:type="dxa"/>
          </w:tcPr>
          <w:p w14:paraId="2CD99D6D" w14:textId="77777777" w:rsidR="00227998" w:rsidRDefault="00227998" w:rsidP="00227998">
            <w:pPr>
              <w:pStyle w:val="Textoindependiente"/>
              <w:rPr>
                <w:sz w:val="17"/>
              </w:rPr>
            </w:pPr>
          </w:p>
        </w:tc>
      </w:tr>
      <w:tr w:rsidR="00227998" w14:paraId="12205AD3" w14:textId="77777777" w:rsidTr="00227998">
        <w:tc>
          <w:tcPr>
            <w:tcW w:w="9242" w:type="dxa"/>
          </w:tcPr>
          <w:p w14:paraId="7419856B" w14:textId="77777777" w:rsidR="00227998" w:rsidRDefault="00227998" w:rsidP="00227998">
            <w:pPr>
              <w:pStyle w:val="Textoindependiente"/>
              <w:rPr>
                <w:sz w:val="17"/>
              </w:rPr>
            </w:pPr>
          </w:p>
        </w:tc>
      </w:tr>
      <w:tr w:rsidR="00227998" w14:paraId="281861E4" w14:textId="77777777" w:rsidTr="00227998">
        <w:tc>
          <w:tcPr>
            <w:tcW w:w="9242" w:type="dxa"/>
          </w:tcPr>
          <w:p w14:paraId="55AB4F91" w14:textId="77777777" w:rsidR="00227998" w:rsidRDefault="00227998" w:rsidP="00227998">
            <w:pPr>
              <w:pStyle w:val="Textoindependiente"/>
              <w:rPr>
                <w:sz w:val="17"/>
              </w:rPr>
            </w:pPr>
          </w:p>
        </w:tc>
      </w:tr>
      <w:tr w:rsidR="00227998" w14:paraId="4140088D" w14:textId="77777777" w:rsidTr="00227998">
        <w:tc>
          <w:tcPr>
            <w:tcW w:w="9242" w:type="dxa"/>
          </w:tcPr>
          <w:p w14:paraId="4DFEC107" w14:textId="77777777" w:rsidR="00227998" w:rsidRDefault="00227998" w:rsidP="00227998">
            <w:pPr>
              <w:pStyle w:val="Textoindependiente"/>
              <w:rPr>
                <w:sz w:val="17"/>
              </w:rPr>
            </w:pPr>
          </w:p>
        </w:tc>
      </w:tr>
      <w:tr w:rsidR="00227998" w14:paraId="6E030C21" w14:textId="77777777" w:rsidTr="00227998">
        <w:tc>
          <w:tcPr>
            <w:tcW w:w="9242" w:type="dxa"/>
          </w:tcPr>
          <w:p w14:paraId="1CE73C5A" w14:textId="77777777" w:rsidR="00227998" w:rsidRDefault="00227998" w:rsidP="00227998">
            <w:pPr>
              <w:pStyle w:val="Textoindependiente"/>
              <w:rPr>
                <w:sz w:val="17"/>
              </w:rPr>
            </w:pPr>
          </w:p>
        </w:tc>
      </w:tr>
    </w:tbl>
    <w:p w14:paraId="18FD8C8F" w14:textId="2B297BA6" w:rsidR="00227998" w:rsidRDefault="00227998" w:rsidP="00227998">
      <w:pPr>
        <w:pStyle w:val="Textoindependiente"/>
        <w:rPr>
          <w:sz w:val="17"/>
        </w:rPr>
      </w:pPr>
    </w:p>
    <w:tbl>
      <w:tblPr>
        <w:tblW w:w="5000" w:type="pct"/>
        <w:tblBorders>
          <w:top w:val="single" w:sz="18" w:space="0" w:color="203764"/>
          <w:left w:val="single" w:sz="18" w:space="0" w:color="203764"/>
          <w:bottom w:val="single" w:sz="18" w:space="0" w:color="203764"/>
          <w:right w:val="single" w:sz="18" w:space="0" w:color="203764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6866"/>
      </w:tblGrid>
      <w:tr w:rsidR="00227998" w:rsidRPr="0009438A" w14:paraId="528959AA" w14:textId="77777777" w:rsidTr="0009438A"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3C4221A6" w14:textId="77777777" w:rsidR="00227998" w:rsidRPr="0009438A" w:rsidRDefault="00227998" w:rsidP="00E9582B">
            <w:pPr>
              <w:pStyle w:val="Textoindependiente"/>
              <w:pageBreakBefore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5011B63E" w14:textId="77777777" w:rsidR="00227998" w:rsidRPr="0009438A" w:rsidRDefault="00227998" w:rsidP="00E9582B">
            <w:pPr>
              <w:pStyle w:val="Textoindependiente"/>
              <w:pageBreakBefore/>
              <w:spacing w:after="0"/>
              <w:rPr>
                <w:sz w:val="15"/>
                <w:szCs w:val="15"/>
              </w:rPr>
            </w:pPr>
          </w:p>
        </w:tc>
      </w:tr>
      <w:tr w:rsidR="00227998" w:rsidRPr="0009438A" w14:paraId="3F109E7A" w14:textId="77777777" w:rsidTr="0009438A">
        <w:trPr>
          <w:trHeight w:val="271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7A41B33C" w14:textId="77777777" w:rsidR="00227998" w:rsidRPr="0009438A" w:rsidRDefault="00227998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PROJECT TITLE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4585F4E4" w14:textId="77777777" w:rsidR="00227998" w:rsidRPr="0009438A" w:rsidRDefault="00227998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227998" w:rsidRPr="0009438A" w14:paraId="5DAC8370" w14:textId="77777777" w:rsidTr="0009438A">
        <w:trPr>
          <w:trHeight w:val="271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7B9C8B61" w14:textId="77777777" w:rsidR="00227998" w:rsidRPr="0009438A" w:rsidRDefault="00227998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CLIENT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3F9BF901" w14:textId="77777777" w:rsidR="00227998" w:rsidRPr="0009438A" w:rsidRDefault="00227998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227998" w:rsidRPr="0009438A" w14:paraId="629BAC24" w14:textId="77777777" w:rsidTr="0009438A">
        <w:trPr>
          <w:trHeight w:val="265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3E3B44FE" w14:textId="77777777" w:rsidR="00227998" w:rsidRPr="0009438A" w:rsidRDefault="00227998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LOCALIZATION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02D28DEF" w14:textId="77777777" w:rsidR="00227998" w:rsidRPr="0009438A" w:rsidRDefault="00227998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Chile</w:t>
            </w:r>
          </w:p>
        </w:tc>
      </w:tr>
      <w:tr w:rsidR="00227998" w:rsidRPr="0009438A" w14:paraId="21C1CFF8" w14:textId="77777777" w:rsidTr="0009438A">
        <w:trPr>
          <w:trHeight w:val="246"/>
        </w:trPr>
        <w:tc>
          <w:tcPr>
            <w:tcW w:w="2376" w:type="dxa"/>
            <w:tcBorders>
              <w:top w:val="single" w:sz="12" w:space="0" w:color="17365D" w:themeColor="text2" w:themeShade="BF"/>
              <w:left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0927C244" w14:textId="77777777" w:rsidR="00227998" w:rsidRPr="0009438A" w:rsidRDefault="00227998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CUT-OFF DATE</w:t>
            </w:r>
          </w:p>
        </w:tc>
        <w:tc>
          <w:tcPr>
            <w:tcW w:w="6866" w:type="dxa"/>
            <w:tcBorders>
              <w:left w:val="single" w:sz="12" w:space="0" w:color="17365D" w:themeColor="text2" w:themeShade="BF"/>
            </w:tcBorders>
          </w:tcPr>
          <w:p w14:paraId="5554655F" w14:textId="77777777" w:rsidR="00227998" w:rsidRPr="0009438A" w:rsidRDefault="00227998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sz w:val="15"/>
                <w:szCs w:val="15"/>
              </w:rPr>
              <w:t>yyyy</w:t>
            </w:r>
            <w:proofErr w:type="spellEnd"/>
          </w:p>
        </w:tc>
      </w:tr>
    </w:tbl>
    <w:p w14:paraId="1331F446" w14:textId="5BDFA20B" w:rsidR="00227998" w:rsidRDefault="00227998" w:rsidP="00227998">
      <w:pPr>
        <w:pStyle w:val="Textoindependiente"/>
        <w:spacing w:after="0"/>
      </w:pPr>
    </w:p>
    <w:tbl>
      <w:tblPr>
        <w:tblStyle w:val="Tablaconcuadrcula"/>
        <w:tblW w:w="0" w:type="auto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9242"/>
      </w:tblGrid>
      <w:tr w:rsidR="00227998" w:rsidRPr="0009438A" w14:paraId="55F490A5" w14:textId="77777777" w:rsidTr="00BA758F">
        <w:tc>
          <w:tcPr>
            <w:tcW w:w="9242" w:type="dxa"/>
            <w:shd w:val="clear" w:color="auto" w:fill="17365D" w:themeFill="text2" w:themeFillShade="BF"/>
          </w:tcPr>
          <w:p w14:paraId="1B5CE61C" w14:textId="4160F036" w:rsidR="00227998" w:rsidRPr="0009438A" w:rsidRDefault="00227998" w:rsidP="00BA758F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9438A">
              <w:rPr>
                <w:b/>
                <w:bCs/>
                <w:sz w:val="20"/>
                <w:szCs w:val="20"/>
              </w:rPr>
              <w:t>2. CONSTRUCTION PRO</w:t>
            </w:r>
            <w:r w:rsidR="00BA758F" w:rsidRPr="0009438A">
              <w:rPr>
                <w:b/>
                <w:bCs/>
                <w:sz w:val="20"/>
                <w:szCs w:val="20"/>
              </w:rPr>
              <w:t>GRESS</w:t>
            </w:r>
          </w:p>
        </w:tc>
      </w:tr>
    </w:tbl>
    <w:p w14:paraId="29D78CBF" w14:textId="77777777" w:rsidR="00227998" w:rsidRPr="00227998" w:rsidRDefault="00227998" w:rsidP="00BA758F">
      <w:pPr>
        <w:pStyle w:val="Textoindependiente"/>
        <w:spacing w:after="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692"/>
        <w:gridCol w:w="946"/>
        <w:gridCol w:w="934"/>
        <w:gridCol w:w="934"/>
        <w:gridCol w:w="1123"/>
        <w:gridCol w:w="745"/>
        <w:gridCol w:w="814"/>
        <w:gridCol w:w="1054"/>
      </w:tblGrid>
      <w:tr w:rsidR="008417A3" w:rsidRPr="00BA758F" w14:paraId="2722638E" w14:textId="77777777" w:rsidTr="00BA758F">
        <w:trPr>
          <w:tblHeader/>
        </w:trPr>
        <w:tc>
          <w:tcPr>
            <w:tcW w:w="2692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03764"/>
            <w:vAlign w:val="bottom"/>
          </w:tcPr>
          <w:p w14:paraId="3D0C71E2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Work Group</w:t>
            </w:r>
          </w:p>
        </w:tc>
        <w:tc>
          <w:tcPr>
            <w:tcW w:w="94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03764"/>
            <w:vAlign w:val="bottom"/>
          </w:tcPr>
          <w:p w14:paraId="2179B5E2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Weight</w:t>
            </w:r>
          </w:p>
        </w:tc>
        <w:tc>
          <w:tcPr>
            <w:tcW w:w="299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203764"/>
            <w:vAlign w:val="bottom"/>
          </w:tcPr>
          <w:p w14:paraId="55435D37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Weekly</w:t>
            </w:r>
          </w:p>
        </w:tc>
        <w:tc>
          <w:tcPr>
            <w:tcW w:w="2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203764"/>
            <w:vAlign w:val="bottom"/>
          </w:tcPr>
          <w:p w14:paraId="145BF714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Cumulative</w:t>
            </w:r>
          </w:p>
        </w:tc>
      </w:tr>
      <w:tr w:rsidR="00BA758F" w:rsidRPr="00BA758F" w14:paraId="457CDC98" w14:textId="77777777" w:rsidTr="00BA758F">
        <w:trPr>
          <w:tblHeader/>
        </w:trPr>
        <w:tc>
          <w:tcPr>
            <w:tcW w:w="2692" w:type="dxa"/>
            <w:vMerge/>
            <w:tcBorders>
              <w:top w:val="single" w:sz="12" w:space="0" w:color="auto"/>
              <w:bottom w:val="nil"/>
              <w:right w:val="single" w:sz="12" w:space="0" w:color="auto"/>
            </w:tcBorders>
            <w:shd w:val="clear" w:color="auto" w:fill="203764"/>
            <w:vAlign w:val="bottom"/>
          </w:tcPr>
          <w:p w14:paraId="6D51F548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46" w:type="dxa"/>
            <w:vMerge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203764"/>
            <w:vAlign w:val="bottom"/>
          </w:tcPr>
          <w:p w14:paraId="7C3BBBEC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203764"/>
            <w:vAlign w:val="bottom"/>
          </w:tcPr>
          <w:p w14:paraId="1AA534D0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Plan</w:t>
            </w:r>
          </w:p>
        </w:tc>
        <w:tc>
          <w:tcPr>
            <w:tcW w:w="93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203764"/>
            <w:vAlign w:val="bottom"/>
          </w:tcPr>
          <w:p w14:paraId="4EE7CE94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sz w:val="16"/>
                <w:szCs w:val="16"/>
              </w:rPr>
              <w:t>Earned</w:t>
            </w:r>
          </w:p>
        </w:tc>
        <w:tc>
          <w:tcPr>
            <w:tcW w:w="1123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203764"/>
            <w:vAlign w:val="bottom"/>
          </w:tcPr>
          <w:p w14:paraId="2DECD464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Deviation</w:t>
            </w:r>
          </w:p>
        </w:tc>
        <w:tc>
          <w:tcPr>
            <w:tcW w:w="74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203764"/>
            <w:vAlign w:val="bottom"/>
          </w:tcPr>
          <w:p w14:paraId="719CC4E3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Plan</w:t>
            </w:r>
          </w:p>
        </w:tc>
        <w:tc>
          <w:tcPr>
            <w:tcW w:w="81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203764"/>
            <w:vAlign w:val="bottom"/>
          </w:tcPr>
          <w:p w14:paraId="263A1A06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Earned</w:t>
            </w:r>
          </w:p>
        </w:tc>
        <w:tc>
          <w:tcPr>
            <w:tcW w:w="1054" w:type="dxa"/>
            <w:tcBorders>
              <w:top w:val="single" w:sz="12" w:space="0" w:color="auto"/>
              <w:left w:val="single" w:sz="12" w:space="0" w:color="auto"/>
              <w:bottom w:val="nil"/>
            </w:tcBorders>
            <w:shd w:val="clear" w:color="auto" w:fill="203764"/>
            <w:vAlign w:val="bottom"/>
          </w:tcPr>
          <w:p w14:paraId="1E051ED7" w14:textId="77777777" w:rsidR="008417A3" w:rsidRPr="00BA758F" w:rsidRDefault="008417A3" w:rsidP="004360F6">
            <w:pPr>
              <w:pStyle w:val="Textoindependiente"/>
              <w:keepNext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FFFFFF"/>
                <w:w w:val="105"/>
                <w:sz w:val="16"/>
                <w:szCs w:val="16"/>
              </w:rPr>
              <w:t>Deviation</w:t>
            </w:r>
          </w:p>
        </w:tc>
      </w:tr>
      <w:tr w:rsidR="00BA758F" w:rsidRPr="00BA758F" w14:paraId="2DDE8C51" w14:textId="77777777" w:rsidTr="00BA758F">
        <w:tc>
          <w:tcPr>
            <w:tcW w:w="2692" w:type="dxa"/>
            <w:tcBorders>
              <w:top w:val="nil"/>
            </w:tcBorders>
          </w:tcPr>
          <w:p w14:paraId="62279FCA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ED2024"/>
                <w:w w:val="105"/>
                <w:sz w:val="16"/>
                <w:szCs w:val="16"/>
              </w:rPr>
              <w:t>01. Main Equipment purchasing</w:t>
            </w:r>
          </w:p>
        </w:tc>
        <w:tc>
          <w:tcPr>
            <w:tcW w:w="946" w:type="dxa"/>
            <w:tcBorders>
              <w:top w:val="nil"/>
            </w:tcBorders>
          </w:tcPr>
          <w:p w14:paraId="2529E9CB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tcBorders>
              <w:top w:val="nil"/>
            </w:tcBorders>
          </w:tcPr>
          <w:p w14:paraId="53FAC95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tcBorders>
              <w:top w:val="nil"/>
            </w:tcBorders>
          </w:tcPr>
          <w:p w14:paraId="570A0795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tcBorders>
              <w:top w:val="nil"/>
            </w:tcBorders>
            <w:shd w:val="clear" w:color="auto" w:fill="B4C6E6"/>
          </w:tcPr>
          <w:p w14:paraId="36D1D33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  <w:tcBorders>
              <w:top w:val="nil"/>
            </w:tcBorders>
          </w:tcPr>
          <w:p w14:paraId="2A9FE68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  <w:tcBorders>
              <w:top w:val="nil"/>
            </w:tcBorders>
          </w:tcPr>
          <w:p w14:paraId="535AA55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tcBorders>
              <w:top w:val="nil"/>
            </w:tcBorders>
            <w:shd w:val="clear" w:color="auto" w:fill="B4C6E6"/>
          </w:tcPr>
          <w:p w14:paraId="57853F69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53D1C955" w14:textId="77777777" w:rsidTr="00BA758F">
        <w:tc>
          <w:tcPr>
            <w:tcW w:w="2692" w:type="dxa"/>
          </w:tcPr>
          <w:p w14:paraId="4DB9CBDA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02. Civil Works</w:t>
            </w:r>
          </w:p>
        </w:tc>
        <w:tc>
          <w:tcPr>
            <w:tcW w:w="946" w:type="dxa"/>
          </w:tcPr>
          <w:p w14:paraId="6BCE4E86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64A74CD5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013B85C9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638833E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7B3C147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4AEAD01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2D3E8DC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081411E7" w14:textId="77777777" w:rsidTr="00BA758F">
        <w:tc>
          <w:tcPr>
            <w:tcW w:w="2692" w:type="dxa"/>
          </w:tcPr>
          <w:p w14:paraId="3225AB01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03. LV Electrical works</w:t>
            </w:r>
          </w:p>
        </w:tc>
        <w:tc>
          <w:tcPr>
            <w:tcW w:w="946" w:type="dxa"/>
          </w:tcPr>
          <w:p w14:paraId="6A1E192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1FB70A0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4C08EF8F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0DDB173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29158F4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3B25DCB9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369187D0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4780787A" w14:textId="77777777" w:rsidTr="00BA758F">
        <w:tc>
          <w:tcPr>
            <w:tcW w:w="2692" w:type="dxa"/>
          </w:tcPr>
          <w:p w14:paraId="04FF8E82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04. DC Boxes</w:t>
            </w:r>
          </w:p>
        </w:tc>
        <w:tc>
          <w:tcPr>
            <w:tcW w:w="946" w:type="dxa"/>
          </w:tcPr>
          <w:p w14:paraId="5B0ABE8F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463D49AB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383FF72B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08FA027E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7A3E556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445ED15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0490F12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1548C92B" w14:textId="77777777" w:rsidTr="00BA758F">
        <w:tc>
          <w:tcPr>
            <w:tcW w:w="2692" w:type="dxa"/>
          </w:tcPr>
          <w:p w14:paraId="269ABE35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05. Inverters, Transformers &amp; Cells</w:t>
            </w:r>
          </w:p>
        </w:tc>
        <w:tc>
          <w:tcPr>
            <w:tcW w:w="946" w:type="dxa"/>
          </w:tcPr>
          <w:p w14:paraId="197FC196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55325229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0686D15B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7D1A3718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71C085E8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01DE0E98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3EE293B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36071606" w14:textId="77777777" w:rsidTr="00BA758F">
        <w:tc>
          <w:tcPr>
            <w:tcW w:w="2692" w:type="dxa"/>
          </w:tcPr>
          <w:p w14:paraId="245A3543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06. Frame</w:t>
            </w:r>
          </w:p>
        </w:tc>
        <w:tc>
          <w:tcPr>
            <w:tcW w:w="946" w:type="dxa"/>
          </w:tcPr>
          <w:p w14:paraId="33BA1F7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0656B13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46D9444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181E161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55423B35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68E64BB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65F2FDFF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0F83E661" w14:textId="77777777" w:rsidTr="00BA758F">
        <w:tc>
          <w:tcPr>
            <w:tcW w:w="2692" w:type="dxa"/>
          </w:tcPr>
          <w:p w14:paraId="48E4BDB8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07. Frame installer</w:t>
            </w:r>
          </w:p>
        </w:tc>
        <w:tc>
          <w:tcPr>
            <w:tcW w:w="946" w:type="dxa"/>
          </w:tcPr>
          <w:p w14:paraId="0A4F180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1758C83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440698E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4C24164E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1F78800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6CD3A61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0E989B20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253ED1D0" w14:textId="77777777" w:rsidTr="00BA758F">
        <w:tc>
          <w:tcPr>
            <w:tcW w:w="2692" w:type="dxa"/>
          </w:tcPr>
          <w:p w14:paraId="5229E337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08. Panels</w:t>
            </w:r>
          </w:p>
        </w:tc>
        <w:tc>
          <w:tcPr>
            <w:tcW w:w="946" w:type="dxa"/>
          </w:tcPr>
          <w:p w14:paraId="2BFE95D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60C813C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76AC9B7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56D588C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58EC7AF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0336B65F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64FEFD0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2738FF40" w14:textId="77777777" w:rsidTr="00BA758F">
        <w:tc>
          <w:tcPr>
            <w:tcW w:w="2692" w:type="dxa"/>
          </w:tcPr>
          <w:p w14:paraId="7603ED3A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09. HV Electrical works - Customer part</w:t>
            </w:r>
          </w:p>
        </w:tc>
        <w:tc>
          <w:tcPr>
            <w:tcW w:w="946" w:type="dxa"/>
          </w:tcPr>
          <w:p w14:paraId="0FB0D40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0DC2605E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74F7B17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5D61033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6DC54A1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44B850E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6E03EA1B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15426615" w14:textId="77777777" w:rsidTr="00BA758F">
        <w:tc>
          <w:tcPr>
            <w:tcW w:w="2692" w:type="dxa"/>
          </w:tcPr>
          <w:p w14:paraId="50A51463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10. HV Electrical works - DNO part</w:t>
            </w:r>
          </w:p>
        </w:tc>
        <w:tc>
          <w:tcPr>
            <w:tcW w:w="946" w:type="dxa"/>
          </w:tcPr>
          <w:p w14:paraId="680C078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3088F57F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113ED8D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331253F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612B7DE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5C8AAF1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4F6C9FF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05CA4B0B" w14:textId="77777777" w:rsidTr="00BA758F">
        <w:tc>
          <w:tcPr>
            <w:tcW w:w="2692" w:type="dxa"/>
          </w:tcPr>
          <w:p w14:paraId="2F52FDCF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11. CCTV</w:t>
            </w:r>
          </w:p>
        </w:tc>
        <w:tc>
          <w:tcPr>
            <w:tcW w:w="946" w:type="dxa"/>
          </w:tcPr>
          <w:p w14:paraId="1DDFC14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2C0744F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2DECC49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6F3DC18B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2F36EDA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6947F8C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091F033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3D2B9356" w14:textId="77777777" w:rsidTr="00BA758F">
        <w:tc>
          <w:tcPr>
            <w:tcW w:w="2692" w:type="dxa"/>
          </w:tcPr>
          <w:p w14:paraId="3CAD891D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12. Communications and Plant Monitoring</w:t>
            </w:r>
          </w:p>
        </w:tc>
        <w:tc>
          <w:tcPr>
            <w:tcW w:w="946" w:type="dxa"/>
          </w:tcPr>
          <w:p w14:paraId="6871E62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7496CD4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584E8465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573A01E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6768451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262EC64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6B79DD4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4C716A44" w14:textId="77777777" w:rsidTr="00BA758F">
        <w:tc>
          <w:tcPr>
            <w:tcW w:w="2692" w:type="dxa"/>
          </w:tcPr>
          <w:p w14:paraId="4BC02548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ED2024"/>
                <w:w w:val="105"/>
                <w:sz w:val="16"/>
                <w:szCs w:val="16"/>
              </w:rPr>
              <w:t>13. Testing and commissioning</w:t>
            </w:r>
          </w:p>
        </w:tc>
        <w:tc>
          <w:tcPr>
            <w:tcW w:w="946" w:type="dxa"/>
          </w:tcPr>
          <w:p w14:paraId="2563093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6366009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5B325B4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35E3ACBF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7A66F6F2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5B1CA0C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74506CF8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4D029CED" w14:textId="77777777" w:rsidTr="00BA758F">
        <w:tc>
          <w:tcPr>
            <w:tcW w:w="2692" w:type="dxa"/>
          </w:tcPr>
          <w:p w14:paraId="36069C6E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14. Fencing</w:t>
            </w:r>
          </w:p>
        </w:tc>
        <w:tc>
          <w:tcPr>
            <w:tcW w:w="946" w:type="dxa"/>
          </w:tcPr>
          <w:p w14:paraId="36ABE6C0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7BC035D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17DDFD4E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3A4B5368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76CB8DD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7A0DD290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7F53CD9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15EB483C" w14:textId="77777777" w:rsidTr="00BA758F">
        <w:tc>
          <w:tcPr>
            <w:tcW w:w="2692" w:type="dxa"/>
          </w:tcPr>
          <w:p w14:paraId="784B1B2B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15. Specific for the project</w:t>
            </w:r>
          </w:p>
        </w:tc>
        <w:tc>
          <w:tcPr>
            <w:tcW w:w="946" w:type="dxa"/>
          </w:tcPr>
          <w:p w14:paraId="745E301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5C68AD2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</w:tcPr>
          <w:p w14:paraId="36C7FC00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shd w:val="clear" w:color="auto" w:fill="B4C6E6"/>
          </w:tcPr>
          <w:p w14:paraId="311B5A60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</w:tcPr>
          <w:p w14:paraId="0166EE9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</w:tcPr>
          <w:p w14:paraId="64DAF469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shd w:val="clear" w:color="auto" w:fill="B4C6E6"/>
          </w:tcPr>
          <w:p w14:paraId="3EDF41C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722A64B9" w14:textId="77777777" w:rsidTr="00BA758F">
        <w:tc>
          <w:tcPr>
            <w:tcW w:w="2692" w:type="dxa"/>
            <w:tcBorders>
              <w:bottom w:val="single" w:sz="12" w:space="0" w:color="auto"/>
            </w:tcBorders>
          </w:tcPr>
          <w:p w14:paraId="7E3EF092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sz w:val="16"/>
                <w:szCs w:val="16"/>
              </w:rPr>
            </w:pPr>
            <w:r w:rsidRPr="00BA758F">
              <w:rPr>
                <w:color w:val="231F20"/>
                <w:w w:val="105"/>
                <w:sz w:val="16"/>
                <w:szCs w:val="16"/>
              </w:rPr>
              <w:t>16. Indirect costs</w:t>
            </w:r>
          </w:p>
        </w:tc>
        <w:tc>
          <w:tcPr>
            <w:tcW w:w="946" w:type="dxa"/>
            <w:tcBorders>
              <w:bottom w:val="single" w:sz="12" w:space="0" w:color="auto"/>
            </w:tcBorders>
          </w:tcPr>
          <w:p w14:paraId="4FA01BE1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tcBorders>
              <w:bottom w:val="single" w:sz="12" w:space="0" w:color="auto"/>
            </w:tcBorders>
          </w:tcPr>
          <w:p w14:paraId="4C5A76E8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934" w:type="dxa"/>
            <w:tcBorders>
              <w:bottom w:val="single" w:sz="12" w:space="0" w:color="auto"/>
            </w:tcBorders>
          </w:tcPr>
          <w:p w14:paraId="459078E6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123" w:type="dxa"/>
            <w:tcBorders>
              <w:bottom w:val="single" w:sz="12" w:space="0" w:color="auto"/>
            </w:tcBorders>
            <w:shd w:val="clear" w:color="auto" w:fill="B4C6E6"/>
          </w:tcPr>
          <w:p w14:paraId="527AE87E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  <w:tcBorders>
              <w:bottom w:val="single" w:sz="12" w:space="0" w:color="auto"/>
            </w:tcBorders>
          </w:tcPr>
          <w:p w14:paraId="50361AE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814" w:type="dxa"/>
            <w:tcBorders>
              <w:bottom w:val="single" w:sz="12" w:space="0" w:color="auto"/>
            </w:tcBorders>
          </w:tcPr>
          <w:p w14:paraId="46B3677D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tcBorders>
              <w:bottom w:val="single" w:sz="12" w:space="0" w:color="auto"/>
            </w:tcBorders>
            <w:shd w:val="clear" w:color="auto" w:fill="B4C6E6"/>
          </w:tcPr>
          <w:p w14:paraId="6B95F023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  <w:tr w:rsidR="00BA758F" w:rsidRPr="00BA758F" w14:paraId="3CB2F77D" w14:textId="77777777" w:rsidTr="00BA758F">
        <w:tc>
          <w:tcPr>
            <w:tcW w:w="26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5F6710B4" w14:textId="77777777" w:rsidR="008417A3" w:rsidRPr="00BA758F" w:rsidRDefault="008417A3" w:rsidP="004360F6">
            <w:pPr>
              <w:pStyle w:val="Textoindependiente"/>
              <w:spacing w:after="40"/>
              <w:jc w:val="left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OVERALL</w:t>
            </w:r>
          </w:p>
        </w:tc>
        <w:tc>
          <w:tcPr>
            <w:tcW w:w="9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0FF8C13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9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5518AC60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9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2E99B97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sz w:val="16"/>
                <w:szCs w:val="16"/>
              </w:rPr>
              <w:t>0.00%</w:t>
            </w:r>
          </w:p>
        </w:tc>
        <w:tc>
          <w:tcPr>
            <w:tcW w:w="112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5A6CD4DC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74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1C2ED277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81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4B4CF134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  <w:tc>
          <w:tcPr>
            <w:tcW w:w="105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4C6E6"/>
          </w:tcPr>
          <w:p w14:paraId="61CE26CA" w14:textId="77777777" w:rsidR="008417A3" w:rsidRPr="00BA758F" w:rsidRDefault="008417A3" w:rsidP="004360F6">
            <w:pPr>
              <w:pStyle w:val="Textoindependiente"/>
              <w:spacing w:after="40"/>
              <w:jc w:val="center"/>
              <w:rPr>
                <w:b/>
                <w:sz w:val="16"/>
                <w:szCs w:val="16"/>
              </w:rPr>
            </w:pPr>
            <w:r w:rsidRPr="00BA758F">
              <w:rPr>
                <w:b/>
                <w:color w:val="231F20"/>
                <w:w w:val="105"/>
                <w:sz w:val="16"/>
                <w:szCs w:val="16"/>
              </w:rPr>
              <w:t>0.00%</w:t>
            </w:r>
          </w:p>
        </w:tc>
      </w:tr>
    </w:tbl>
    <w:p w14:paraId="38CD43A9" w14:textId="781B9BCD" w:rsidR="008417A3" w:rsidRDefault="008417A3" w:rsidP="008417A3">
      <w:pPr>
        <w:pStyle w:val="Textoindependiente"/>
        <w:rPr>
          <w:sz w:val="17"/>
        </w:rPr>
      </w:pPr>
    </w:p>
    <w:p w14:paraId="2841812E" w14:textId="77777777" w:rsidR="00BA758F" w:rsidRDefault="00BA758F" w:rsidP="008417A3">
      <w:pPr>
        <w:pStyle w:val="Textoindependiente"/>
        <w:rPr>
          <w:sz w:val="17"/>
        </w:rPr>
        <w:sectPr w:rsidR="00BA758F" w:rsidSect="00372A05">
          <w:footerReference w:type="default" r:id="rId8"/>
          <w:footerReference w:type="first" r:id="rId9"/>
          <w:pgSz w:w="11906" w:h="16838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tbl>
      <w:tblPr>
        <w:tblW w:w="5000" w:type="pct"/>
        <w:tblBorders>
          <w:top w:val="single" w:sz="12" w:space="0" w:color="203764"/>
          <w:left w:val="single" w:sz="12" w:space="0" w:color="203764"/>
          <w:bottom w:val="single" w:sz="12" w:space="0" w:color="203764"/>
          <w:right w:val="single" w:sz="12" w:space="0" w:color="203764"/>
        </w:tblBorders>
        <w:tblLayout w:type="fixed"/>
        <w:tblLook w:val="01E0" w:firstRow="1" w:lastRow="1" w:firstColumn="1" w:lastColumn="1" w:noHBand="0" w:noVBand="0"/>
      </w:tblPr>
      <w:tblGrid>
        <w:gridCol w:w="3260"/>
        <w:gridCol w:w="10914"/>
      </w:tblGrid>
      <w:tr w:rsidR="008417A3" w:rsidRPr="0009438A" w14:paraId="69AF3CF4" w14:textId="77777777" w:rsidTr="005805EB">
        <w:tc>
          <w:tcPr>
            <w:tcW w:w="3260" w:type="dxa"/>
            <w:tcBorders>
              <w:top w:val="single" w:sz="12" w:space="0" w:color="203764"/>
              <w:bottom w:val="single" w:sz="12" w:space="0" w:color="203764"/>
              <w:right w:val="single" w:sz="12" w:space="0" w:color="203764"/>
            </w:tcBorders>
            <w:shd w:val="clear" w:color="auto" w:fill="203764"/>
          </w:tcPr>
          <w:p w14:paraId="44D2517E" w14:textId="77777777" w:rsidR="008417A3" w:rsidRPr="0009438A" w:rsidRDefault="008417A3" w:rsidP="005805E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10914" w:type="dxa"/>
            <w:tcBorders>
              <w:left w:val="single" w:sz="12" w:space="0" w:color="203764"/>
            </w:tcBorders>
          </w:tcPr>
          <w:p w14:paraId="538D2AC9" w14:textId="77777777" w:rsidR="008417A3" w:rsidRPr="0009438A" w:rsidRDefault="008417A3" w:rsidP="005805E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7C420793" w14:textId="77777777" w:rsidTr="005805EB">
        <w:tc>
          <w:tcPr>
            <w:tcW w:w="3260" w:type="dxa"/>
            <w:tcBorders>
              <w:top w:val="single" w:sz="12" w:space="0" w:color="203764"/>
              <w:bottom w:val="single" w:sz="12" w:space="0" w:color="203764"/>
              <w:right w:val="single" w:sz="12" w:space="0" w:color="203764"/>
            </w:tcBorders>
            <w:shd w:val="clear" w:color="auto" w:fill="203764"/>
          </w:tcPr>
          <w:p w14:paraId="02C257FA" w14:textId="77777777" w:rsidR="008417A3" w:rsidRPr="0009438A" w:rsidRDefault="008417A3" w:rsidP="005805E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PROJECT TITLE</w:t>
            </w:r>
          </w:p>
        </w:tc>
        <w:tc>
          <w:tcPr>
            <w:tcW w:w="10914" w:type="dxa"/>
            <w:tcBorders>
              <w:left w:val="single" w:sz="12" w:space="0" w:color="203764"/>
            </w:tcBorders>
          </w:tcPr>
          <w:p w14:paraId="74B5C48B" w14:textId="77777777" w:rsidR="008417A3" w:rsidRPr="0009438A" w:rsidRDefault="008417A3" w:rsidP="005805E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650DD23F" w14:textId="77777777" w:rsidTr="005805EB">
        <w:tc>
          <w:tcPr>
            <w:tcW w:w="3260" w:type="dxa"/>
            <w:tcBorders>
              <w:top w:val="single" w:sz="12" w:space="0" w:color="203764"/>
              <w:bottom w:val="single" w:sz="12" w:space="0" w:color="203764"/>
              <w:right w:val="single" w:sz="12" w:space="0" w:color="203764"/>
            </w:tcBorders>
            <w:shd w:val="clear" w:color="auto" w:fill="203764"/>
          </w:tcPr>
          <w:p w14:paraId="0C2985B8" w14:textId="77777777" w:rsidR="008417A3" w:rsidRPr="0009438A" w:rsidRDefault="008417A3" w:rsidP="005805E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CLIENT</w:t>
            </w:r>
          </w:p>
        </w:tc>
        <w:tc>
          <w:tcPr>
            <w:tcW w:w="10914" w:type="dxa"/>
            <w:tcBorders>
              <w:left w:val="single" w:sz="12" w:space="0" w:color="203764"/>
            </w:tcBorders>
          </w:tcPr>
          <w:p w14:paraId="2FFBAC4D" w14:textId="77777777" w:rsidR="008417A3" w:rsidRPr="0009438A" w:rsidRDefault="008417A3" w:rsidP="005805E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09C865F7" w14:textId="77777777" w:rsidTr="005805EB">
        <w:tc>
          <w:tcPr>
            <w:tcW w:w="3260" w:type="dxa"/>
            <w:tcBorders>
              <w:top w:val="single" w:sz="12" w:space="0" w:color="203764"/>
              <w:bottom w:val="single" w:sz="12" w:space="0" w:color="203764"/>
              <w:right w:val="single" w:sz="12" w:space="0" w:color="203764"/>
            </w:tcBorders>
            <w:shd w:val="clear" w:color="auto" w:fill="203764"/>
          </w:tcPr>
          <w:p w14:paraId="5E47B7A4" w14:textId="77777777" w:rsidR="008417A3" w:rsidRPr="0009438A" w:rsidRDefault="008417A3" w:rsidP="005805E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LOCALIZATION</w:t>
            </w:r>
          </w:p>
        </w:tc>
        <w:tc>
          <w:tcPr>
            <w:tcW w:w="10914" w:type="dxa"/>
            <w:tcBorders>
              <w:left w:val="single" w:sz="12" w:space="0" w:color="203764"/>
            </w:tcBorders>
          </w:tcPr>
          <w:p w14:paraId="005CF8FB" w14:textId="77777777" w:rsidR="008417A3" w:rsidRPr="0009438A" w:rsidRDefault="008417A3" w:rsidP="005805E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Chile</w:t>
            </w:r>
          </w:p>
        </w:tc>
      </w:tr>
      <w:tr w:rsidR="008417A3" w:rsidRPr="0009438A" w14:paraId="539292C2" w14:textId="77777777" w:rsidTr="005805EB">
        <w:tc>
          <w:tcPr>
            <w:tcW w:w="3260" w:type="dxa"/>
            <w:tcBorders>
              <w:top w:val="single" w:sz="12" w:space="0" w:color="203764"/>
              <w:bottom w:val="single" w:sz="12" w:space="0" w:color="203764"/>
              <w:right w:val="single" w:sz="12" w:space="0" w:color="203764"/>
            </w:tcBorders>
            <w:shd w:val="clear" w:color="auto" w:fill="203764"/>
          </w:tcPr>
          <w:p w14:paraId="67FC71B9" w14:textId="77777777" w:rsidR="008417A3" w:rsidRPr="0009438A" w:rsidRDefault="008417A3" w:rsidP="005805E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sz w:val="15"/>
                <w:szCs w:val="15"/>
              </w:rPr>
              <w:t>CUT-OFF DATE</w:t>
            </w:r>
          </w:p>
        </w:tc>
        <w:tc>
          <w:tcPr>
            <w:tcW w:w="10914" w:type="dxa"/>
            <w:tcBorders>
              <w:left w:val="single" w:sz="12" w:space="0" w:color="203764"/>
            </w:tcBorders>
          </w:tcPr>
          <w:p w14:paraId="5AA3A8E0" w14:textId="77777777" w:rsidR="008417A3" w:rsidRPr="0009438A" w:rsidRDefault="008417A3" w:rsidP="005805E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sz w:val="15"/>
                <w:szCs w:val="15"/>
              </w:rPr>
              <w:t>yyyy</w:t>
            </w:r>
            <w:proofErr w:type="spellEnd"/>
          </w:p>
        </w:tc>
      </w:tr>
    </w:tbl>
    <w:p w14:paraId="6AB71556" w14:textId="0CBA6221" w:rsidR="005805EB" w:rsidRDefault="005805EB" w:rsidP="005805EB">
      <w:pPr>
        <w:pStyle w:val="Textoindependiente"/>
        <w:rPr>
          <w:sz w:val="17"/>
        </w:rPr>
      </w:pPr>
    </w:p>
    <w:tbl>
      <w:tblPr>
        <w:tblStyle w:val="Tablaconcuadrcula"/>
        <w:tblW w:w="0" w:type="auto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14174"/>
      </w:tblGrid>
      <w:tr w:rsidR="005805EB" w:rsidRPr="0009438A" w14:paraId="128720B8" w14:textId="77777777" w:rsidTr="005805EB">
        <w:tc>
          <w:tcPr>
            <w:tcW w:w="14174" w:type="dxa"/>
            <w:shd w:val="clear" w:color="auto" w:fill="17365D" w:themeFill="text2" w:themeFillShade="BF"/>
          </w:tcPr>
          <w:p w14:paraId="2510D9FA" w14:textId="6639EB75" w:rsidR="005805EB" w:rsidRPr="0009438A" w:rsidRDefault="005805EB" w:rsidP="005805EB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9438A">
              <w:rPr>
                <w:b/>
                <w:bCs/>
                <w:sz w:val="20"/>
                <w:szCs w:val="20"/>
              </w:rPr>
              <w:t>3. PROGRESS CURVE</w:t>
            </w:r>
          </w:p>
        </w:tc>
      </w:tr>
    </w:tbl>
    <w:p w14:paraId="65535651" w14:textId="49234275" w:rsidR="005805EB" w:rsidRDefault="005805EB" w:rsidP="00D83CB4">
      <w:pPr>
        <w:pStyle w:val="Textoindependiente"/>
        <w:pBdr>
          <w:right w:val="single" w:sz="4" w:space="4" w:color="auto"/>
        </w:pBdr>
        <w:spacing w:after="0"/>
        <w:rPr>
          <w:sz w:val="17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3073"/>
      </w:tblGrid>
      <w:tr w:rsidR="005805EB" w14:paraId="312CAC3D" w14:textId="77777777" w:rsidTr="00D83CB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3CA09B0" w14:textId="6572DC32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1.20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1701"/>
              <w:gridCol w:w="567"/>
              <w:gridCol w:w="567"/>
              <w:gridCol w:w="567"/>
              <w:gridCol w:w="567"/>
              <w:gridCol w:w="567"/>
            </w:tblGrid>
            <w:tr w:rsidR="008A69A3" w:rsidRPr="008A69A3" w14:paraId="5BA8FC84" w14:textId="22DC38F8" w:rsidTr="00D83CB4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9B36C4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90E2F4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0C5F9E1C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27BB6ED" w14:textId="1304E1D8" w:rsidR="008A69A3" w:rsidRPr="008A69A3" w:rsidRDefault="008A69A3" w:rsidP="008A69A3">
                  <w:pPr>
                    <w:pStyle w:val="Textoindependiente"/>
                    <w:spacing w:after="60"/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CUMULATIVE</w:t>
                  </w:r>
                </w:p>
              </w:tc>
              <w:tc>
                <w:tcPr>
                  <w:tcW w:w="1134" w:type="dxa"/>
                  <w:gridSpan w:val="2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758255A3" w14:textId="192FFEBC" w:rsidR="008A69A3" w:rsidRPr="008A69A3" w:rsidRDefault="008A69A3" w:rsidP="008A69A3">
                  <w:pPr>
                    <w:pStyle w:val="Textoindependiente"/>
                    <w:spacing w:after="60"/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WEEKLY</w:t>
                  </w:r>
                </w:p>
              </w:tc>
            </w:tr>
            <w:tr w:rsidR="008A69A3" w:rsidRPr="008A69A3" w14:paraId="41FB14B0" w14:textId="241C3C5D" w:rsidTr="00D83CB4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EC2865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D69FBC" w14:textId="33CA65A3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66BA9848" w14:textId="44CFF4D5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1F70E9B6" w14:textId="268CB662" w:rsidR="008A69A3" w:rsidRPr="008A69A3" w:rsidRDefault="008A69A3" w:rsidP="008A69A3">
                  <w:pPr>
                    <w:pStyle w:val="Textoindependiente"/>
                    <w:spacing w:after="60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Plan</w:t>
                  </w: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49C29FA4" w14:textId="7F3D84BF" w:rsidR="008A69A3" w:rsidRPr="008A69A3" w:rsidRDefault="008A69A3" w:rsidP="008A69A3">
                  <w:pPr>
                    <w:pStyle w:val="Textoindependiente"/>
                    <w:spacing w:after="60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Earned</w:t>
                  </w: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4A733D14" w14:textId="761A8799" w:rsidR="008A69A3" w:rsidRPr="008A69A3" w:rsidRDefault="008A69A3" w:rsidP="008A69A3">
                  <w:pPr>
                    <w:pStyle w:val="Textoindependiente"/>
                    <w:spacing w:after="60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Plan</w:t>
                  </w: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6A446FDC" w14:textId="33248178" w:rsidR="008A69A3" w:rsidRPr="008A69A3" w:rsidRDefault="008A69A3" w:rsidP="008A69A3">
                  <w:pPr>
                    <w:pStyle w:val="Textoindependiente"/>
                    <w:spacing w:after="60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Warned</w:t>
                  </w:r>
                </w:p>
              </w:tc>
            </w:tr>
            <w:tr w:rsidR="008A69A3" w:rsidRPr="008A69A3" w14:paraId="3F239D71" w14:textId="5E842DFA" w:rsidTr="00D83CB4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DB3E2" w:themeFill="text2" w:themeFillTint="66"/>
                </w:tcPr>
                <w:p w14:paraId="58557768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61D2B7F5" w14:textId="2AE2AD4B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 w:rsidRPr="008A69A3">
                    <w:rPr>
                      <w:sz w:val="10"/>
                      <w:szCs w:val="10"/>
                    </w:rPr>
                    <w:t>OVERALL WEEKLY Planned</w:t>
                  </w: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6BE81069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40CA8741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34B38CE0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6730330E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0FE4AE9C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8A69A3" w:rsidRPr="008A69A3" w14:paraId="4F45E84A" w14:textId="530B4188" w:rsidTr="00D83CB4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2D69B" w:themeFill="accent3" w:themeFillTint="99"/>
                </w:tcPr>
                <w:p w14:paraId="545BCD78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60E65121" w14:textId="551EE0E0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 w:rsidRPr="008A69A3">
                    <w:rPr>
                      <w:sz w:val="10"/>
                      <w:szCs w:val="10"/>
                    </w:rPr>
                    <w:t>OVERALL WEEKLY Earned</w:t>
                  </w: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7EC34556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447F918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782BC324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41EA2979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71DDD459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8A69A3" w:rsidRPr="008A69A3" w14:paraId="4F2A1E86" w14:textId="66284148" w:rsidTr="00D83CB4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8DB3E2" w:themeFill="text2" w:themeFillTint="66"/>
                </w:tcPr>
                <w:p w14:paraId="47ED36D9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725E061C" w14:textId="1CA5C7EB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 w:rsidRPr="008A69A3">
                    <w:rPr>
                      <w:sz w:val="10"/>
                      <w:szCs w:val="10"/>
                    </w:rPr>
                    <w:t>OVERALL CUMULATIVE Planned</w:t>
                  </w: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1C1D53DD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2C270A25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70BD0481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1E62CB9E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315D572D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8A69A3" w:rsidRPr="008A69A3" w14:paraId="67B96292" w14:textId="64E62207" w:rsidTr="00D83CB4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2D69B" w:themeFill="accent3" w:themeFillTint="99"/>
                </w:tcPr>
                <w:p w14:paraId="1DE1E861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7E9C81B7" w14:textId="1EF35458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 w:rsidRPr="008A69A3">
                    <w:rPr>
                      <w:sz w:val="10"/>
                      <w:szCs w:val="10"/>
                    </w:rPr>
                    <w:t>OVERALL CUMULATIVE Earned</w:t>
                  </w: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55293753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93C5015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09D902CF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654D761F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6BB447B9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</w:tbl>
          <w:p w14:paraId="48E26AEC" w14:textId="77777777" w:rsidR="005805EB" w:rsidRPr="008A69A3" w:rsidRDefault="005805EB" w:rsidP="008A69A3">
            <w:pPr>
              <w:pStyle w:val="Textoindependiente"/>
              <w:spacing w:after="0"/>
              <w:rPr>
                <w:sz w:val="10"/>
                <w:szCs w:val="10"/>
              </w:rPr>
            </w:pPr>
          </w:p>
        </w:tc>
      </w:tr>
      <w:tr w:rsidR="005805EB" w14:paraId="4A20EF61" w14:textId="77777777" w:rsidTr="00D83CB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D86519" w14:textId="2808A9DA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1.00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1701"/>
              <w:gridCol w:w="567"/>
              <w:gridCol w:w="567"/>
              <w:gridCol w:w="567"/>
              <w:gridCol w:w="567"/>
              <w:gridCol w:w="567"/>
            </w:tblGrid>
            <w:tr w:rsidR="008A69A3" w:rsidRPr="008A69A3" w14:paraId="2723E5FA" w14:textId="3C8B8E74" w:rsidTr="00D83CB4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C4E22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0F7E21FB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74EA536D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5C8F741B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0666253A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17AEC763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50E4D128" w14:textId="77777777" w:rsidR="008A69A3" w:rsidRPr="008A69A3" w:rsidRDefault="008A69A3" w:rsidP="008A69A3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</w:tbl>
          <w:p w14:paraId="1DAB27C2" w14:textId="77777777" w:rsidR="005805EB" w:rsidRPr="008A69A3" w:rsidRDefault="005805EB" w:rsidP="005805EB">
            <w:pPr>
              <w:pStyle w:val="Textoindependiente"/>
              <w:spacing w:after="720"/>
              <w:rPr>
                <w:sz w:val="10"/>
                <w:szCs w:val="10"/>
              </w:rPr>
            </w:pPr>
          </w:p>
        </w:tc>
      </w:tr>
      <w:tr w:rsidR="005805EB" w14:paraId="48E9FC1C" w14:textId="77777777" w:rsidTr="00D83CB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8C3507" w14:textId="2D70E16F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0.80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59DB30BF" w14:textId="77777777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5805EB" w14:paraId="32E10CD5" w14:textId="77777777" w:rsidTr="00D83CB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98727" w14:textId="194EFE6B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0.40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7842B9DB" w14:textId="77777777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5805EB" w14:paraId="63B915FB" w14:textId="77777777" w:rsidTr="00D83CB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B60E08" w14:textId="33B04361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0.20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29455420" w14:textId="77777777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5805EB" w14:paraId="58C38E34" w14:textId="77777777" w:rsidTr="00D83CB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8D2D87" w14:textId="77777777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</w:p>
        </w:tc>
        <w:tc>
          <w:tcPr>
            <w:tcW w:w="13073" w:type="dxa"/>
            <w:tcBorders>
              <w:left w:val="nil"/>
              <w:bottom w:val="single" w:sz="4" w:space="0" w:color="000000"/>
              <w:right w:val="single" w:sz="4" w:space="0" w:color="auto"/>
            </w:tcBorders>
          </w:tcPr>
          <w:p w14:paraId="19186ABD" w14:textId="77777777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5805EB" w:rsidRPr="004360F6" w14:paraId="38589CB5" w14:textId="77777777" w:rsidTr="00D83CB4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1334DE9" w14:textId="77777777" w:rsidR="005805EB" w:rsidRDefault="005805EB" w:rsidP="005805EB">
            <w:pPr>
              <w:pStyle w:val="Textoindependiente"/>
              <w:spacing w:after="720"/>
              <w:rPr>
                <w:sz w:val="17"/>
              </w:rPr>
            </w:pPr>
          </w:p>
        </w:tc>
        <w:tc>
          <w:tcPr>
            <w:tcW w:w="1307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0840C880" w14:textId="0ABE1B88" w:rsidR="00D83CB4" w:rsidRPr="004360F6" w:rsidRDefault="00D83CB4" w:rsidP="005805EB">
            <w:pPr>
              <w:pStyle w:val="Textoindependiente"/>
              <w:spacing w:after="720"/>
              <w:rPr>
                <w:sz w:val="17"/>
                <w:lang w:val="nl-BE"/>
              </w:rPr>
            </w:pPr>
            <w:r w:rsidRPr="004360F6">
              <w:rPr>
                <w:sz w:val="17"/>
                <w:lang w:val="nl-BE"/>
              </w:rPr>
              <w:t>Week 1 Week 2 Week 3 Week 4 Week 5 Week 6 Week 7 Week 8 Week 9 Week 10 Week 11 Week 12 Week 13 Week 14 Week 15 Week 16 Week 17 Week 18 Week 19 Week 20</w:t>
            </w:r>
          </w:p>
        </w:tc>
      </w:tr>
    </w:tbl>
    <w:p w14:paraId="68B964F5" w14:textId="570ACD08" w:rsidR="005805EB" w:rsidRPr="004360F6" w:rsidRDefault="005805EB" w:rsidP="005805EB">
      <w:pPr>
        <w:pStyle w:val="Textoindependiente"/>
        <w:rPr>
          <w:sz w:val="17"/>
          <w:lang w:val="nl-BE"/>
        </w:rPr>
      </w:pPr>
    </w:p>
    <w:tbl>
      <w:tblPr>
        <w:tblW w:w="5000" w:type="pct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369"/>
        <w:gridCol w:w="324"/>
        <w:gridCol w:w="915"/>
        <w:gridCol w:w="479"/>
        <w:gridCol w:w="479"/>
        <w:gridCol w:w="479"/>
        <w:gridCol w:w="479"/>
        <w:gridCol w:w="479"/>
        <w:gridCol w:w="479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  <w:gridCol w:w="478"/>
      </w:tblGrid>
      <w:tr w:rsidR="005A06AE" w:rsidRPr="005A06AE" w14:paraId="35979209" w14:textId="77777777" w:rsidTr="005A06AE">
        <w:tc>
          <w:tcPr>
            <w:tcW w:w="3369" w:type="dxa"/>
            <w:shd w:val="clear" w:color="auto" w:fill="203764"/>
            <w:vAlign w:val="bottom"/>
          </w:tcPr>
          <w:p w14:paraId="0DE961D5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b/>
                <w:sz w:val="14"/>
                <w:szCs w:val="14"/>
              </w:rPr>
            </w:pPr>
            <w:r w:rsidRPr="005A06AE">
              <w:rPr>
                <w:b/>
                <w:color w:val="FFFFFF"/>
                <w:sz w:val="14"/>
                <w:szCs w:val="14"/>
              </w:rPr>
              <w:t>Work Group</w:t>
            </w:r>
          </w:p>
        </w:tc>
        <w:tc>
          <w:tcPr>
            <w:tcW w:w="324" w:type="dxa"/>
            <w:shd w:val="clear" w:color="auto" w:fill="203764"/>
            <w:vAlign w:val="bottom"/>
          </w:tcPr>
          <w:p w14:paraId="4D5AE0A6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915" w:type="dxa"/>
            <w:shd w:val="clear" w:color="auto" w:fill="203764"/>
            <w:vAlign w:val="bottom"/>
          </w:tcPr>
          <w:p w14:paraId="077B53D4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b/>
                <w:sz w:val="14"/>
                <w:szCs w:val="14"/>
              </w:rPr>
            </w:pPr>
            <w:r w:rsidRPr="005A06AE">
              <w:rPr>
                <w:b/>
                <w:color w:val="FFFFFF"/>
                <w:sz w:val="14"/>
                <w:szCs w:val="14"/>
              </w:rPr>
              <w:t>Planned / Earned</w:t>
            </w:r>
          </w:p>
        </w:tc>
        <w:tc>
          <w:tcPr>
            <w:tcW w:w="479" w:type="dxa"/>
            <w:shd w:val="clear" w:color="auto" w:fill="203764"/>
            <w:textDirection w:val="btLr"/>
            <w:vAlign w:val="bottom"/>
          </w:tcPr>
          <w:p w14:paraId="6F0CC11B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</w:t>
            </w:r>
          </w:p>
        </w:tc>
        <w:tc>
          <w:tcPr>
            <w:tcW w:w="479" w:type="dxa"/>
            <w:shd w:val="clear" w:color="auto" w:fill="203764"/>
            <w:textDirection w:val="btLr"/>
            <w:vAlign w:val="bottom"/>
          </w:tcPr>
          <w:p w14:paraId="0E4B7AAC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2</w:t>
            </w:r>
          </w:p>
        </w:tc>
        <w:tc>
          <w:tcPr>
            <w:tcW w:w="479" w:type="dxa"/>
            <w:shd w:val="clear" w:color="auto" w:fill="203764"/>
            <w:textDirection w:val="btLr"/>
            <w:vAlign w:val="bottom"/>
          </w:tcPr>
          <w:p w14:paraId="25991800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3</w:t>
            </w:r>
          </w:p>
        </w:tc>
        <w:tc>
          <w:tcPr>
            <w:tcW w:w="479" w:type="dxa"/>
            <w:shd w:val="clear" w:color="auto" w:fill="203764"/>
            <w:textDirection w:val="btLr"/>
            <w:vAlign w:val="bottom"/>
          </w:tcPr>
          <w:p w14:paraId="46B8534B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4</w:t>
            </w:r>
          </w:p>
        </w:tc>
        <w:tc>
          <w:tcPr>
            <w:tcW w:w="479" w:type="dxa"/>
            <w:shd w:val="clear" w:color="auto" w:fill="203764"/>
            <w:textDirection w:val="btLr"/>
            <w:vAlign w:val="bottom"/>
          </w:tcPr>
          <w:p w14:paraId="0FB91DFA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5</w:t>
            </w:r>
          </w:p>
        </w:tc>
        <w:tc>
          <w:tcPr>
            <w:tcW w:w="479" w:type="dxa"/>
            <w:shd w:val="clear" w:color="auto" w:fill="203764"/>
            <w:textDirection w:val="btLr"/>
            <w:vAlign w:val="bottom"/>
          </w:tcPr>
          <w:p w14:paraId="15CF6AF4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6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26951742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7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54AFC7D3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8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5532DA56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9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5B84C83B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10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46B45241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11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1FCCE5F4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12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63CC13E5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13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3321518A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14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1943B577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15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5CF9E240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16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625CF3C4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17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6708E2F9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18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05FB7443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19</w:t>
            </w:r>
          </w:p>
        </w:tc>
        <w:tc>
          <w:tcPr>
            <w:tcW w:w="478" w:type="dxa"/>
            <w:shd w:val="clear" w:color="auto" w:fill="203764"/>
            <w:textDirection w:val="btLr"/>
            <w:vAlign w:val="bottom"/>
          </w:tcPr>
          <w:p w14:paraId="353E6438" w14:textId="77777777" w:rsidR="005A06AE" w:rsidRPr="005A06AE" w:rsidRDefault="005A06AE" w:rsidP="005A06AE">
            <w:pPr>
              <w:pStyle w:val="Textoindependiente"/>
              <w:spacing w:after="120"/>
              <w:jc w:val="center"/>
              <w:rPr>
                <w:sz w:val="14"/>
                <w:szCs w:val="14"/>
              </w:rPr>
            </w:pPr>
            <w:r w:rsidRPr="005A06AE">
              <w:rPr>
                <w:color w:val="FFFFFF"/>
                <w:sz w:val="14"/>
                <w:szCs w:val="14"/>
              </w:rPr>
              <w:t>Week 20</w:t>
            </w:r>
          </w:p>
        </w:tc>
      </w:tr>
      <w:tr w:rsidR="005A06AE" w:rsidRPr="005A06AE" w14:paraId="77D75188" w14:textId="77777777" w:rsidTr="005A06AE">
        <w:tc>
          <w:tcPr>
            <w:tcW w:w="3369" w:type="dxa"/>
            <w:vMerge w:val="restart"/>
            <w:tcBorders>
              <w:bottom w:val="single" w:sz="2" w:space="0" w:color="231F20"/>
            </w:tcBorders>
          </w:tcPr>
          <w:p w14:paraId="12CA2702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01. Main Equipment purchasing</w:t>
            </w:r>
          </w:p>
        </w:tc>
        <w:tc>
          <w:tcPr>
            <w:tcW w:w="324" w:type="dxa"/>
            <w:vMerge w:val="restart"/>
            <w:tcBorders>
              <w:bottom w:val="single" w:sz="2" w:space="0" w:color="231F20"/>
            </w:tcBorders>
          </w:tcPr>
          <w:p w14:paraId="704732FE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bottom w:val="single" w:sz="2" w:space="0" w:color="231F20"/>
            </w:tcBorders>
          </w:tcPr>
          <w:p w14:paraId="767C2E1C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1501E17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434088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5B37B22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2BB5CB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68E08F5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9E761D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0CA2055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3EB2F0C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71CCFCC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600963D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6348D08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7B75A50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6B4A299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172B149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6AC1093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0A8B7D9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245CDD7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19A839F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65C5044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5243386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38847D17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1A5FBC41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65C5C82D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6F9D59E2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028E36C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24D7432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713751F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7250165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05760F0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1D2A558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7C2016C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761697F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5BD20B6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240C01F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7BB496F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5A10054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33A656C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0F5B9A5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483C95C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5749F60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4B6FB65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17B22A7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2914572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0C5F211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53388F44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4DBFB51E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02. Civil Works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4E9430F7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2627513E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4D64856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245D832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327D296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6A999F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3384CB9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883031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2519B19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65BFB95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0736084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3EE7BB0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5AFE8FF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72E71A0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26DE6A1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3D97DAD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05B2C9E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36F7DF4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5E3CBFF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5B9E450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61CAB12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bottom w:val="single" w:sz="2" w:space="0" w:color="231F20"/>
            </w:tcBorders>
          </w:tcPr>
          <w:p w14:paraId="37FBD57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61EFA648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3BDD1286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2B1C6AF5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7C400F65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09B801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88DC98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277F0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E51E61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6F4014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9E1D83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8314EA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6A3939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C610A4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1D40F2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F55F80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019DCF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B3FE70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D8F8AF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6D38DE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CF8E01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2B8C8A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5F5F4C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7BB33E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3C4048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69A4C21D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41CB0B2C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03. LV Electrical works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257869DB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1781CC5B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98971B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8DC24D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07F12A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5FB0E0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B56AE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770B9D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A9745E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8626B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2C284C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B6DD05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DE7CF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86CBDA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EB4E38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88569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56E44A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24BBEA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EDE41F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F969CF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0118F7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CB8D3D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52BF26B0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70B7C3E6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54E347F0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2E4BA5EB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728F92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9EAD2E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0AB1A8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F248E1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86D0B3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A53E94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028969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026043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D7D426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969EDC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FD4666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26864B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9EC936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3E0995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A68335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A857C8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E07E3B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FB6FF9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A788BF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D9F48F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481A59CE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0A3C0A8D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04. DC Boxes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3C6D8A2E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515AE113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67971F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C16D9D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3AEF7C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A64406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30737E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6F7C71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A9DD66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4383DB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CA3490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F346A7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8E4BBB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A02DBB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AB49D3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E00A36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98A288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442532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F7E012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FFDF46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94F93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A2993D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4635CF7B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35F4097B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6E1C7EC2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5637D8D4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7861CB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F07D72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AD5714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96835B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DE0B34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04A547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E96BFA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844527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1BD05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6141C7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C94643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3D6205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8A2D16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948B15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4C91F2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2BD7B0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A26980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5A363D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83A0F6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66D327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1F89B300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196569C4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05. Inverters, Transformers &amp; Cells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62975400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627E6EFF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775152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1B9AEA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B6DC73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D8113B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BDE929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4ABC59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CC8E89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28F801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6318B7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5BFDBA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5A487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E9B034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BD992E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4E5BF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CF0569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B367E1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4907B7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5DD842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E22E89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41B35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670A7318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00A4C8CB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4CB7B34A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3E6609C8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B92122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DD01DF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41B646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9E88A8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918451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31EBB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D0BEFE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E00031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183080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AD7043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5C9F43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FA9F4D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621907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0AF712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594DC2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ACEAF1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61FE6F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ED457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98E99A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EA8A68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5E5CCEF2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16EE53EF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06. Frame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5016C719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14E0EAAB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3975AC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081F75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4FA417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FAE0D9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34BCC1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DE0983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3B7ED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17E05A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AABA1B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567153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EA49F0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75285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59A04F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0BD9D1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5409D5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AE1544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16BAFD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B45A8D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A6B22D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B253B3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532A04B5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297BF567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138241F1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07288602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8A9AAD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00B786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3161AA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20829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E2C978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FBEA88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53441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568F1E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6156EA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F42016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23CFAB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86A91E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B6BFB8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89DFF4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057235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F333D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219AA2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DA0C47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B9D516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D48F69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68EB18E8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0E037085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07. Frame installer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35004CD9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6790F2F4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EC5577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3B9BF2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7E83C1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355821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26D6AE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AA9F32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4E13E7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025156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9B395B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9828FB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0D19AA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427EEA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AFAAC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DB8505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2EEE90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26EA01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8FF5C9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78F80A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746FC7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950B98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48F00177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1E276F73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69EB4938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0264DD43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28906B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DD471B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A1BE11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A96CDC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6611B6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664ABD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F2108C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15ACAE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326EF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7BE53B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B9E945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DAE511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3696D5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9587B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8445C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275DC6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E943D1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7F8A2F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89121D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2CB365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0F6C6E4F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3A7520FA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08. Panels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3A7EF322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334230CD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D56ECF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ACD4D9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1268AD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EA97D6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73B9DD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5235CB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8A9560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3568AE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A1AE45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4B7524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7DB16E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B0A51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5E523B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299091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3FF764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A6851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F0AF2E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214DD6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57FC58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1CA0D4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704592D4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4DD0766F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515C60D5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5FFBA36B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3B92A1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191B07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D2BB0D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02B889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122CF8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F81733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42E161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713509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B07ACF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082453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A6E4A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D9F2DB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AA9FA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2BB840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EC53A3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F572DD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E87680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BAFA2C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C05517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313F90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0C9F1BCE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381EB093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09. HV Electrical works - Customer part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0C68BE10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29502A4E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373B88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97B8DE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3FFB5D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3F04B5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487AFC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46E8D2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02AE02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7E6D63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DB5F5B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89F7A1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91BA8A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52323B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01E94F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045FEB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8492EF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A9B589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4A2DF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764AC8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C3C9DE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C816F7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04072224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4EFA5805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750F9BC5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72D7BA3E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910C91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3FF7F3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BBFAD6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36D2FF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ED73E1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275433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7A1109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90648C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121A3B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291DB7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09D9BC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96F086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3A3083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07F7B1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5A1783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8DE0E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3F9A84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BB8912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2A4EF8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C8561D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293D3E95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20B578ED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10. HV Electrical works - DNO part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6CECD843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55317D12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69809C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1BB38B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67C554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AE105B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5A55E2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418DC4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8C648E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E8CFD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3795A5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18BBE8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18413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28AB97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EF9E5F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3F734F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DB8404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086950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60FC79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669DA5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5E9B1F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15C33D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08E9180A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2D96A98E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07F374BF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21D273CB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1B0F34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C7113E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9145D9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D57C5F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B53947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0726D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DF6EB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6A62FB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80D71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9C8914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E7B322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73FF3A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B74618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ACE79E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E2717C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CC872C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0E91B2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9C4A57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80C22A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499BCB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251A9C5D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714BF885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11. CCTV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0A89EBB3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6823DC5C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2C9A75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D2485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D22466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6F2F0F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11446D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1EEAEF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BC675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2D66F3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7758AA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35574F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076584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726004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7E46A4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0CDBCC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FD0AEE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3D1E69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68854E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72DC2D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197756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A81154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2202A37E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08ED6585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165C489B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6D5A1901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47E2C2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76FD61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874091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68E8D8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5D9494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BDC96E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8954C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2A4694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868552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598DE5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496898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E268BF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7D40B4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CC14B0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683A2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F8B2E7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981D48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4C34EA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3AE4AF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7FCDA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6682BFF1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5A46E859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12. Communications and Plant Monitoring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6D4C746C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291B4820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6AAB4E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DEA4A5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0320E2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B56746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EBCFCD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33BD6E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9B1762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80E7C2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BDB0A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E2F7B7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EA175C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330277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65CCE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17386C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80547C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D9E359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97BAFF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1A47B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03EC93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3B94B1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34E968FB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410A73CA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4908F429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778B9252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079544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9A3888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1B88CB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FFBFA4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0BCC0B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43B222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B99DF9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922F28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CBFF77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B8688A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335F78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86646D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6B9956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8A579B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F3A5D0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D0EEA2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03A68A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BCDEA9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5ADA2D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14CA88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14D18D86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796D3248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13. Testing and commissioning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6D2EF0D6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3CDA252C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7D0E45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3D407B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839B15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855C5C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D91355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6B8207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0C2A1F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5CB682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768671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B47573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AE990A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D5F2F0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79B3F8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9E2371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667C3E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5D3FD6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0ADACB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1C6CC5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2999E0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A50B23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08CFA85A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462F013B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144F0D14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37B5672C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543D19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5CC2FB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54FA9F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C37654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4364A9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1D9246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25571A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2F7154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BF7077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E5A06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A46FF7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0C3114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679DE1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497B9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A16F20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D4FA36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33D5ED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46D559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178A39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C28EB1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5A7EBCB9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217A33C1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14. Fencing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68202949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34DCBBDF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320388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6243BD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718DA4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F79FB6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5AF828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930420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B61C21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60958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454F7F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ABA9B9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3F00BA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AFB119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CDF334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9BF586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CAF3BF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9B3BD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353257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7D0D37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14E686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80748C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25797805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4B1AF047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6380C349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5DD0AC26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969057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D03BA5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3115F9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C8D33F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00E89B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8C5A07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0AA12E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7A3222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862C30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FE1DE7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71FF76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06346F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BA5768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5C1C16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524B55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C4E14F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A87F8D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D621C2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7DF126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3D10A0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3EF3DEEE" w14:textId="77777777" w:rsidTr="005A06AE">
        <w:tc>
          <w:tcPr>
            <w:tcW w:w="3369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3FFE1F60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lastRenderedPageBreak/>
              <w:t>15. Specific for the project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  <w:bottom w:val="single" w:sz="2" w:space="0" w:color="231F20"/>
            </w:tcBorders>
          </w:tcPr>
          <w:p w14:paraId="13066B43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784DA475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5AB026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C882AD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EDF885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07F3BF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C2C46F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9AAB86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5716FB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BD74B3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D6E774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1E3560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96940D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5E82A5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6ADB7C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16FDF8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BDF808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853B61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E7E009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2E8EE4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D0A02C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3419057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2B60D63C" w14:textId="77777777" w:rsidTr="005A06AE">
        <w:tc>
          <w:tcPr>
            <w:tcW w:w="3369" w:type="dxa"/>
            <w:vMerge/>
            <w:tcBorders>
              <w:top w:val="nil"/>
              <w:bottom w:val="single" w:sz="2" w:space="0" w:color="231F20"/>
            </w:tcBorders>
          </w:tcPr>
          <w:p w14:paraId="2CBC207C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  <w:bottom w:val="single" w:sz="2" w:space="0" w:color="231F20"/>
            </w:tcBorders>
          </w:tcPr>
          <w:p w14:paraId="48370E96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03376CA8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0502C8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EC99D3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7A1848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A66A73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F29668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24E634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443F47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E061FE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C02638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2B18CA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06EF07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B0BC57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DA2737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C33856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F9181A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C28D21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50FB88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7280C7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672BB6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A8CECB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27B825A4" w14:textId="77777777" w:rsidTr="005A06AE">
        <w:tc>
          <w:tcPr>
            <w:tcW w:w="3369" w:type="dxa"/>
            <w:vMerge w:val="restart"/>
            <w:tcBorders>
              <w:top w:val="single" w:sz="2" w:space="0" w:color="231F20"/>
            </w:tcBorders>
          </w:tcPr>
          <w:p w14:paraId="3D077B69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16. Indirect costs</w:t>
            </w:r>
          </w:p>
        </w:tc>
        <w:tc>
          <w:tcPr>
            <w:tcW w:w="324" w:type="dxa"/>
            <w:vMerge w:val="restart"/>
            <w:tcBorders>
              <w:top w:val="single" w:sz="2" w:space="0" w:color="231F20"/>
            </w:tcBorders>
          </w:tcPr>
          <w:p w14:paraId="63164D26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0</w:t>
            </w:r>
          </w:p>
        </w:tc>
        <w:tc>
          <w:tcPr>
            <w:tcW w:w="915" w:type="dxa"/>
            <w:tcBorders>
              <w:top w:val="single" w:sz="2" w:space="0" w:color="231F20"/>
              <w:bottom w:val="single" w:sz="2" w:space="0" w:color="231F20"/>
            </w:tcBorders>
          </w:tcPr>
          <w:p w14:paraId="699A9B1F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B3DD8D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EB39AA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B3FB7B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6783EF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E14BF94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D068AE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F0B766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5C9B63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65F43F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4FBEAC6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0E9A1B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DED0A2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9AC120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293C5A8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0B68D70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00E5BB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51E2824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79ADD4F5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1CCFA70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  <w:bottom w:val="single" w:sz="2" w:space="0" w:color="231F20"/>
            </w:tcBorders>
          </w:tcPr>
          <w:p w14:paraId="654874D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  <w:tr w:rsidR="005A06AE" w:rsidRPr="005A06AE" w14:paraId="6ADA0F51" w14:textId="77777777" w:rsidTr="005A06AE">
        <w:tc>
          <w:tcPr>
            <w:tcW w:w="3369" w:type="dxa"/>
            <w:vMerge/>
            <w:tcBorders>
              <w:top w:val="nil"/>
            </w:tcBorders>
          </w:tcPr>
          <w:p w14:paraId="5E88D8DF" w14:textId="77777777" w:rsidR="005A06AE" w:rsidRPr="005A06AE" w:rsidRDefault="005A06AE" w:rsidP="005A06AE">
            <w:pPr>
              <w:pStyle w:val="Textoindependiente"/>
              <w:spacing w:after="120"/>
              <w:jc w:val="left"/>
              <w:rPr>
                <w:sz w:val="14"/>
                <w:szCs w:val="14"/>
              </w:rPr>
            </w:pPr>
          </w:p>
        </w:tc>
        <w:tc>
          <w:tcPr>
            <w:tcW w:w="324" w:type="dxa"/>
            <w:vMerge/>
            <w:tcBorders>
              <w:top w:val="nil"/>
            </w:tcBorders>
          </w:tcPr>
          <w:p w14:paraId="42F4CA1D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915" w:type="dxa"/>
            <w:tcBorders>
              <w:top w:val="single" w:sz="2" w:space="0" w:color="231F20"/>
            </w:tcBorders>
          </w:tcPr>
          <w:p w14:paraId="43FA91FA" w14:textId="77777777" w:rsidR="005A06AE" w:rsidRPr="005A06AE" w:rsidRDefault="005A06AE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7EBEFCA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7FF0AFBE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4F931B1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5982053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6C0EBEA2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0CB43AC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793F8363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14A0556B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65F9A570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354CA30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581778F1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1787AC3D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4AE76F36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2BA2364C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0909C69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57158067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6EEBC38F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65BA447A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35E1DC28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  <w:tc>
          <w:tcPr>
            <w:tcW w:w="478" w:type="dxa"/>
            <w:tcBorders>
              <w:top w:val="single" w:sz="2" w:space="0" w:color="231F20"/>
            </w:tcBorders>
          </w:tcPr>
          <w:p w14:paraId="34C7AA39" w14:textId="77777777" w:rsidR="005A06AE" w:rsidRPr="005A06AE" w:rsidRDefault="005A06AE" w:rsidP="005A06AE">
            <w:pPr>
              <w:pStyle w:val="Textoindependiente"/>
              <w:spacing w:after="120"/>
              <w:rPr>
                <w:rFonts w:ascii="Times New Roman"/>
                <w:sz w:val="14"/>
                <w:szCs w:val="14"/>
              </w:rPr>
            </w:pPr>
          </w:p>
        </w:tc>
      </w:tr>
    </w:tbl>
    <w:p w14:paraId="54688A77" w14:textId="4994D9E9" w:rsidR="005805EB" w:rsidRPr="005A06AE" w:rsidRDefault="005805EB" w:rsidP="005A06AE">
      <w:pPr>
        <w:pStyle w:val="Textoindependiente"/>
        <w:spacing w:after="0"/>
        <w:rPr>
          <w:sz w:val="14"/>
          <w:szCs w:val="14"/>
        </w:rPr>
      </w:pPr>
    </w:p>
    <w:tbl>
      <w:tblPr>
        <w:tblW w:w="5000" w:type="pct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369"/>
        <w:gridCol w:w="1219"/>
        <w:gridCol w:w="480"/>
        <w:gridCol w:w="480"/>
        <w:gridCol w:w="480"/>
        <w:gridCol w:w="480"/>
        <w:gridCol w:w="480"/>
        <w:gridCol w:w="480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  <w:gridCol w:w="479"/>
      </w:tblGrid>
      <w:tr w:rsidR="008417A3" w:rsidRPr="005A06AE" w14:paraId="51C32EB6" w14:textId="77777777" w:rsidTr="005A06AE">
        <w:tc>
          <w:tcPr>
            <w:tcW w:w="3369" w:type="dxa"/>
            <w:tcBorders>
              <w:bottom w:val="single" w:sz="2" w:space="0" w:color="231F20"/>
            </w:tcBorders>
          </w:tcPr>
          <w:p w14:paraId="2F4EEDF4" w14:textId="10F36F9F" w:rsidR="005A06AE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OVERALL CUMULATIVE</w:t>
            </w:r>
          </w:p>
        </w:tc>
        <w:tc>
          <w:tcPr>
            <w:tcW w:w="1219" w:type="dxa"/>
            <w:tcBorders>
              <w:bottom w:val="single" w:sz="2" w:space="0" w:color="231F20"/>
            </w:tcBorders>
          </w:tcPr>
          <w:p w14:paraId="020B665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80" w:type="dxa"/>
            <w:tcBorders>
              <w:bottom w:val="single" w:sz="2" w:space="0" w:color="231F20"/>
            </w:tcBorders>
          </w:tcPr>
          <w:p w14:paraId="0A61A9AB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bottom w:val="single" w:sz="2" w:space="0" w:color="231F20"/>
            </w:tcBorders>
          </w:tcPr>
          <w:p w14:paraId="5FB6AFFB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bottom w:val="single" w:sz="2" w:space="0" w:color="231F20"/>
            </w:tcBorders>
          </w:tcPr>
          <w:p w14:paraId="7E8A1D1E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bottom w:val="single" w:sz="2" w:space="0" w:color="231F20"/>
            </w:tcBorders>
          </w:tcPr>
          <w:p w14:paraId="138BFCDD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bottom w:val="single" w:sz="2" w:space="0" w:color="231F20"/>
            </w:tcBorders>
          </w:tcPr>
          <w:p w14:paraId="7C70729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bottom w:val="single" w:sz="2" w:space="0" w:color="231F20"/>
            </w:tcBorders>
          </w:tcPr>
          <w:p w14:paraId="00E8EF90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33B1F9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E3780C8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02543BFB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748DC3AA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7D98512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576E05D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32E28CEE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3845440E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54508C6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3127118D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42D928A9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1FF9BE7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4B0C2090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bottom w:val="single" w:sz="2" w:space="0" w:color="231F20"/>
            </w:tcBorders>
          </w:tcPr>
          <w:p w14:paraId="2B4A0589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</w:tr>
      <w:tr w:rsidR="008417A3" w:rsidRPr="005A06AE" w14:paraId="2CD0FD48" w14:textId="77777777" w:rsidTr="005A06AE">
        <w:tc>
          <w:tcPr>
            <w:tcW w:w="3369" w:type="dxa"/>
            <w:tcBorders>
              <w:top w:val="single" w:sz="2" w:space="0" w:color="231F20"/>
              <w:bottom w:val="single" w:sz="2" w:space="0" w:color="231F20"/>
            </w:tcBorders>
          </w:tcPr>
          <w:p w14:paraId="47E3E312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OVERALL CUMULATIVE</w:t>
            </w:r>
          </w:p>
        </w:tc>
        <w:tc>
          <w:tcPr>
            <w:tcW w:w="1219" w:type="dxa"/>
            <w:tcBorders>
              <w:top w:val="single" w:sz="2" w:space="0" w:color="231F20"/>
              <w:bottom w:val="single" w:sz="2" w:space="0" w:color="231F20"/>
            </w:tcBorders>
          </w:tcPr>
          <w:p w14:paraId="0C8AF30C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499ACE1A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52E1A4DE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357EC84B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5BD6B172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56625833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15DE8B0D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5892221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8EF0C80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5BF736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CBAF548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B60B43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7EE223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5A313A2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C35198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6C21044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9AD95B2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354A43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12C573B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1D1B1AF9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3E68033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</w:tr>
      <w:tr w:rsidR="008417A3" w:rsidRPr="005A06AE" w14:paraId="67898AF3" w14:textId="77777777" w:rsidTr="005A06AE">
        <w:tc>
          <w:tcPr>
            <w:tcW w:w="3369" w:type="dxa"/>
            <w:tcBorders>
              <w:top w:val="single" w:sz="2" w:space="0" w:color="231F20"/>
              <w:bottom w:val="single" w:sz="2" w:space="0" w:color="231F20"/>
            </w:tcBorders>
          </w:tcPr>
          <w:p w14:paraId="68917FB1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OVERALL WEEKLY</w:t>
            </w:r>
          </w:p>
        </w:tc>
        <w:tc>
          <w:tcPr>
            <w:tcW w:w="1219" w:type="dxa"/>
            <w:tcBorders>
              <w:top w:val="single" w:sz="2" w:space="0" w:color="231F20"/>
              <w:bottom w:val="single" w:sz="2" w:space="0" w:color="231F20"/>
            </w:tcBorders>
          </w:tcPr>
          <w:p w14:paraId="30DCAB4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Planned</w:t>
            </w: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1CA31889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37F1088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34E0E4D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32B7854A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45812D6B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  <w:bottom w:val="single" w:sz="2" w:space="0" w:color="231F20"/>
            </w:tcBorders>
          </w:tcPr>
          <w:p w14:paraId="07B82AEE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F53A3C2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6BE254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7A868BC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2C6D5A1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40FE597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8BA9A6B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9C2EE90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3646CF2C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5586A20D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2903A91C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C7B6F9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674B43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7632A34E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  <w:bottom w:val="single" w:sz="2" w:space="0" w:color="231F20"/>
            </w:tcBorders>
          </w:tcPr>
          <w:p w14:paraId="0FAFD4F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</w:tr>
      <w:tr w:rsidR="008417A3" w:rsidRPr="005A06AE" w14:paraId="62DFC2FC" w14:textId="77777777" w:rsidTr="005A06AE">
        <w:tc>
          <w:tcPr>
            <w:tcW w:w="3369" w:type="dxa"/>
            <w:tcBorders>
              <w:top w:val="single" w:sz="2" w:space="0" w:color="231F20"/>
            </w:tcBorders>
          </w:tcPr>
          <w:p w14:paraId="22A4853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OVERALL WEEKLY</w:t>
            </w:r>
          </w:p>
        </w:tc>
        <w:tc>
          <w:tcPr>
            <w:tcW w:w="1219" w:type="dxa"/>
            <w:tcBorders>
              <w:top w:val="single" w:sz="2" w:space="0" w:color="231F20"/>
            </w:tcBorders>
          </w:tcPr>
          <w:p w14:paraId="1C9748E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  <w:r w:rsidRPr="005A06AE">
              <w:rPr>
                <w:color w:val="231F20"/>
                <w:sz w:val="14"/>
                <w:szCs w:val="14"/>
              </w:rPr>
              <w:t>Earned</w:t>
            </w:r>
          </w:p>
        </w:tc>
        <w:tc>
          <w:tcPr>
            <w:tcW w:w="480" w:type="dxa"/>
            <w:tcBorders>
              <w:top w:val="single" w:sz="2" w:space="0" w:color="231F20"/>
            </w:tcBorders>
          </w:tcPr>
          <w:p w14:paraId="72D4890D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</w:tcBorders>
          </w:tcPr>
          <w:p w14:paraId="5E9AAE5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</w:tcBorders>
          </w:tcPr>
          <w:p w14:paraId="6F1EE16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</w:tcBorders>
          </w:tcPr>
          <w:p w14:paraId="0EB9DCD3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</w:tcBorders>
          </w:tcPr>
          <w:p w14:paraId="0B594B52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80" w:type="dxa"/>
            <w:tcBorders>
              <w:top w:val="single" w:sz="2" w:space="0" w:color="231F20"/>
            </w:tcBorders>
          </w:tcPr>
          <w:p w14:paraId="7BAB32E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71CC7E8A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4D1F5E02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47663F87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389FFEDA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6D00BEBE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50A27F2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04F4C60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3D5D9944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4ACD8B50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4A664C16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5181C188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79EA5A91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2EA1568D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  <w:tc>
          <w:tcPr>
            <w:tcW w:w="479" w:type="dxa"/>
            <w:tcBorders>
              <w:top w:val="single" w:sz="2" w:space="0" w:color="231F20"/>
            </w:tcBorders>
          </w:tcPr>
          <w:p w14:paraId="7E822C05" w14:textId="77777777" w:rsidR="008417A3" w:rsidRPr="005A06AE" w:rsidRDefault="008417A3" w:rsidP="005A06AE">
            <w:pPr>
              <w:pStyle w:val="Textoindependiente"/>
              <w:spacing w:after="120"/>
              <w:rPr>
                <w:sz w:val="14"/>
                <w:szCs w:val="14"/>
              </w:rPr>
            </w:pPr>
          </w:p>
        </w:tc>
      </w:tr>
    </w:tbl>
    <w:p w14:paraId="3D483176" w14:textId="660DDC09" w:rsidR="008417A3" w:rsidRDefault="008417A3" w:rsidP="008417A3">
      <w:pPr>
        <w:pStyle w:val="Textoindependiente"/>
        <w:rPr>
          <w:sz w:val="12"/>
        </w:rPr>
      </w:pPr>
    </w:p>
    <w:p w14:paraId="3260ABA9" w14:textId="77777777" w:rsidR="005A06AE" w:rsidRDefault="005A06AE" w:rsidP="008417A3">
      <w:pPr>
        <w:pStyle w:val="Textoindependiente"/>
        <w:rPr>
          <w:sz w:val="12"/>
        </w:rPr>
        <w:sectPr w:rsidR="005A06AE" w:rsidSect="00BA758F">
          <w:pgSz w:w="16838" w:h="11906" w:orient="landscape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tbl>
      <w:tblPr>
        <w:tblW w:w="5000" w:type="pct"/>
        <w:tblBorders>
          <w:top w:val="single" w:sz="12" w:space="0" w:color="17365D" w:themeColor="text2" w:themeShade="BF"/>
          <w:left w:val="single" w:sz="12" w:space="0" w:color="17365D" w:themeColor="text2" w:themeShade="BF"/>
          <w:bottom w:val="single" w:sz="12" w:space="0" w:color="17365D" w:themeColor="text2" w:themeShade="BF"/>
          <w:right w:val="single" w:sz="12" w:space="0" w:color="17365D" w:themeColor="text2" w:themeShade="BF"/>
        </w:tblBorders>
        <w:tblLayout w:type="fixed"/>
        <w:tblLook w:val="01E0" w:firstRow="1" w:lastRow="1" w:firstColumn="1" w:lastColumn="1" w:noHBand="0" w:noVBand="0"/>
      </w:tblPr>
      <w:tblGrid>
        <w:gridCol w:w="2596"/>
        <w:gridCol w:w="6646"/>
      </w:tblGrid>
      <w:tr w:rsidR="008417A3" w:rsidRPr="0009438A" w14:paraId="41310F19" w14:textId="77777777" w:rsidTr="005A06AE">
        <w:tc>
          <w:tcPr>
            <w:tcW w:w="2704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159E55A2" w14:textId="77777777" w:rsidR="008417A3" w:rsidRPr="0009438A" w:rsidRDefault="008417A3" w:rsidP="005A06AE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6939" w:type="dxa"/>
            <w:tcBorders>
              <w:left w:val="single" w:sz="12" w:space="0" w:color="17365D" w:themeColor="text2" w:themeShade="BF"/>
            </w:tcBorders>
          </w:tcPr>
          <w:p w14:paraId="7647F28D" w14:textId="77777777" w:rsidR="008417A3" w:rsidRPr="0009438A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1581F6AB" w14:textId="77777777" w:rsidTr="005A06AE">
        <w:tc>
          <w:tcPr>
            <w:tcW w:w="2704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121CFFF0" w14:textId="77777777" w:rsidR="008417A3" w:rsidRPr="0009438A" w:rsidRDefault="008417A3" w:rsidP="005A06AE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PROJECT TITLE</w:t>
            </w:r>
          </w:p>
        </w:tc>
        <w:tc>
          <w:tcPr>
            <w:tcW w:w="6939" w:type="dxa"/>
            <w:tcBorders>
              <w:left w:val="single" w:sz="12" w:space="0" w:color="17365D" w:themeColor="text2" w:themeShade="BF"/>
            </w:tcBorders>
          </w:tcPr>
          <w:p w14:paraId="7D934318" w14:textId="77777777" w:rsidR="008417A3" w:rsidRPr="0009438A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2BC5E75A" w14:textId="77777777" w:rsidTr="005A06AE">
        <w:tc>
          <w:tcPr>
            <w:tcW w:w="2704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35E0B6D8" w14:textId="77777777" w:rsidR="008417A3" w:rsidRPr="0009438A" w:rsidRDefault="008417A3" w:rsidP="005A06AE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CLIENT</w:t>
            </w:r>
          </w:p>
        </w:tc>
        <w:tc>
          <w:tcPr>
            <w:tcW w:w="6939" w:type="dxa"/>
            <w:tcBorders>
              <w:left w:val="single" w:sz="12" w:space="0" w:color="17365D" w:themeColor="text2" w:themeShade="BF"/>
            </w:tcBorders>
          </w:tcPr>
          <w:p w14:paraId="08D34334" w14:textId="77777777" w:rsidR="008417A3" w:rsidRPr="0009438A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09438A" w14:paraId="1BC1071A" w14:textId="77777777" w:rsidTr="005A06AE">
        <w:tc>
          <w:tcPr>
            <w:tcW w:w="2704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624929C8" w14:textId="77777777" w:rsidR="008417A3" w:rsidRPr="0009438A" w:rsidRDefault="008417A3" w:rsidP="005A06AE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LOCALIZATION</w:t>
            </w:r>
          </w:p>
        </w:tc>
        <w:tc>
          <w:tcPr>
            <w:tcW w:w="6939" w:type="dxa"/>
            <w:tcBorders>
              <w:left w:val="single" w:sz="12" w:space="0" w:color="17365D" w:themeColor="text2" w:themeShade="BF"/>
            </w:tcBorders>
          </w:tcPr>
          <w:p w14:paraId="2BD4BF70" w14:textId="77777777" w:rsidR="008417A3" w:rsidRPr="0009438A" w:rsidRDefault="008417A3" w:rsidP="005A06AE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Chile</w:t>
            </w:r>
          </w:p>
        </w:tc>
      </w:tr>
      <w:tr w:rsidR="008417A3" w:rsidRPr="0009438A" w14:paraId="54CB637E" w14:textId="77777777" w:rsidTr="005A06AE">
        <w:tc>
          <w:tcPr>
            <w:tcW w:w="2704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573A3AFF" w14:textId="77777777" w:rsidR="008417A3" w:rsidRPr="0009438A" w:rsidRDefault="008417A3" w:rsidP="005A06AE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CUT-OFF DATE</w:t>
            </w:r>
          </w:p>
        </w:tc>
        <w:tc>
          <w:tcPr>
            <w:tcW w:w="6939" w:type="dxa"/>
            <w:tcBorders>
              <w:left w:val="single" w:sz="12" w:space="0" w:color="17365D" w:themeColor="text2" w:themeShade="BF"/>
            </w:tcBorders>
          </w:tcPr>
          <w:p w14:paraId="6FF63E92" w14:textId="77777777" w:rsidR="008417A3" w:rsidRPr="0009438A" w:rsidRDefault="008417A3" w:rsidP="005A06AE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w w:val="105"/>
                <w:sz w:val="15"/>
                <w:szCs w:val="15"/>
              </w:rPr>
              <w:t>yyyy</w:t>
            </w:r>
            <w:proofErr w:type="spellEnd"/>
          </w:p>
        </w:tc>
      </w:tr>
    </w:tbl>
    <w:p w14:paraId="3C7047F2" w14:textId="77777777" w:rsidR="005A06AE" w:rsidRDefault="005A06AE" w:rsidP="005A06AE">
      <w:pPr>
        <w:pStyle w:val="Textoindependiente"/>
        <w:spacing w:after="0"/>
      </w:pPr>
    </w:p>
    <w:p w14:paraId="484593E4" w14:textId="504113BB" w:rsidR="008417A3" w:rsidRPr="007F5F7A" w:rsidRDefault="008417A3" w:rsidP="008417A3">
      <w:pPr>
        <w:pStyle w:val="Textoindependiente"/>
        <w:rPr>
          <w:b/>
        </w:rPr>
      </w:pPr>
      <w:r>
        <w:rPr>
          <w:b/>
          <w:bCs/>
          <w:color w:val="231F20"/>
          <w:w w:val="99"/>
          <w:szCs w:val="15"/>
        </w:rPr>
        <w:t>1.</w:t>
      </w:r>
      <w:r>
        <w:rPr>
          <w:rFonts w:eastAsia="Arial" w:cs="Arial"/>
          <w:b/>
          <w:bCs/>
          <w:color w:val="231F20"/>
          <w:w w:val="99"/>
          <w:szCs w:val="15"/>
        </w:rPr>
        <w:tab/>
      </w:r>
      <w:r w:rsidRPr="007F5F7A">
        <w:rPr>
          <w:b/>
          <w:color w:val="231F20"/>
        </w:rPr>
        <w:t>Manpower</w:t>
      </w:r>
    </w:p>
    <w:tbl>
      <w:tblPr>
        <w:tblW w:w="5000" w:type="pct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484"/>
        <w:gridCol w:w="1918"/>
        <w:gridCol w:w="1920"/>
        <w:gridCol w:w="1920"/>
      </w:tblGrid>
      <w:tr w:rsidR="008417A3" w:rsidRPr="005A06AE" w14:paraId="508BCD73" w14:textId="77777777" w:rsidTr="004360F6">
        <w:trPr>
          <w:trHeight w:val="188"/>
          <w:tblHeader/>
        </w:trPr>
        <w:tc>
          <w:tcPr>
            <w:tcW w:w="3213" w:type="dxa"/>
            <w:shd w:val="clear" w:color="auto" w:fill="203764"/>
          </w:tcPr>
          <w:p w14:paraId="3F8FCA11" w14:textId="77777777" w:rsidR="008417A3" w:rsidRPr="005A06AE" w:rsidRDefault="008417A3" w:rsidP="0009438A">
            <w:pPr>
              <w:pStyle w:val="Textoindependiente"/>
              <w:keepNext/>
              <w:spacing w:after="120"/>
              <w:jc w:val="center"/>
              <w:rPr>
                <w:sz w:val="15"/>
                <w:szCs w:val="15"/>
              </w:rPr>
            </w:pPr>
            <w:r w:rsidRPr="005A06AE">
              <w:rPr>
                <w:sz w:val="15"/>
                <w:szCs w:val="15"/>
              </w:rPr>
              <w:t>WORK GROUP</w:t>
            </w:r>
          </w:p>
        </w:tc>
        <w:tc>
          <w:tcPr>
            <w:tcW w:w="1769" w:type="dxa"/>
            <w:shd w:val="clear" w:color="auto" w:fill="203764"/>
          </w:tcPr>
          <w:p w14:paraId="0A47D774" w14:textId="77777777" w:rsidR="008417A3" w:rsidRPr="005A06AE" w:rsidRDefault="008417A3" w:rsidP="0009438A">
            <w:pPr>
              <w:pStyle w:val="Textoindependiente"/>
              <w:keepNext/>
              <w:spacing w:after="120"/>
              <w:jc w:val="center"/>
              <w:rPr>
                <w:sz w:val="15"/>
                <w:szCs w:val="15"/>
              </w:rPr>
            </w:pPr>
            <w:r w:rsidRPr="005A06AE">
              <w:rPr>
                <w:sz w:val="15"/>
                <w:szCs w:val="15"/>
              </w:rPr>
              <w:t>PREVIOUS WEEK</w:t>
            </w:r>
          </w:p>
        </w:tc>
        <w:tc>
          <w:tcPr>
            <w:tcW w:w="1770" w:type="dxa"/>
            <w:shd w:val="clear" w:color="auto" w:fill="203764"/>
          </w:tcPr>
          <w:p w14:paraId="0121387D" w14:textId="77777777" w:rsidR="008417A3" w:rsidRPr="005A06AE" w:rsidRDefault="008417A3" w:rsidP="0009438A">
            <w:pPr>
              <w:pStyle w:val="Textoindependiente"/>
              <w:keepNext/>
              <w:spacing w:after="120"/>
              <w:jc w:val="center"/>
              <w:rPr>
                <w:sz w:val="15"/>
                <w:szCs w:val="15"/>
              </w:rPr>
            </w:pPr>
            <w:r w:rsidRPr="005A06AE">
              <w:rPr>
                <w:sz w:val="15"/>
                <w:szCs w:val="15"/>
              </w:rPr>
              <w:t>THIS PERIOD</w:t>
            </w:r>
          </w:p>
        </w:tc>
        <w:tc>
          <w:tcPr>
            <w:tcW w:w="1770" w:type="dxa"/>
            <w:shd w:val="clear" w:color="auto" w:fill="203764"/>
          </w:tcPr>
          <w:p w14:paraId="7280C17D" w14:textId="77777777" w:rsidR="008417A3" w:rsidRPr="005A06AE" w:rsidRDefault="008417A3" w:rsidP="0009438A">
            <w:pPr>
              <w:pStyle w:val="Textoindependiente"/>
              <w:keepNext/>
              <w:spacing w:after="120"/>
              <w:jc w:val="center"/>
              <w:rPr>
                <w:sz w:val="15"/>
                <w:szCs w:val="15"/>
              </w:rPr>
            </w:pPr>
            <w:r w:rsidRPr="005A06AE">
              <w:rPr>
                <w:sz w:val="15"/>
                <w:szCs w:val="15"/>
              </w:rPr>
              <w:t>VARIANCE</w:t>
            </w:r>
          </w:p>
        </w:tc>
      </w:tr>
      <w:tr w:rsidR="008417A3" w:rsidRPr="005A06AE" w14:paraId="12D9681F" w14:textId="77777777" w:rsidTr="004360F6">
        <w:trPr>
          <w:trHeight w:val="188"/>
        </w:trPr>
        <w:tc>
          <w:tcPr>
            <w:tcW w:w="3213" w:type="dxa"/>
          </w:tcPr>
          <w:p w14:paraId="1E558F85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01. Main Equipment purchasing</w:t>
            </w:r>
          </w:p>
        </w:tc>
        <w:tc>
          <w:tcPr>
            <w:tcW w:w="1769" w:type="dxa"/>
            <w:tcBorders>
              <w:bottom w:val="single" w:sz="2" w:space="0" w:color="231F20"/>
            </w:tcBorders>
          </w:tcPr>
          <w:p w14:paraId="536F9384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bottom w:val="single" w:sz="2" w:space="0" w:color="231F20"/>
            </w:tcBorders>
          </w:tcPr>
          <w:p w14:paraId="7A7B239D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bottom w:val="single" w:sz="2" w:space="0" w:color="231F20"/>
            </w:tcBorders>
          </w:tcPr>
          <w:p w14:paraId="6112371E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3E2A5D88" w14:textId="77777777" w:rsidTr="004360F6">
        <w:trPr>
          <w:trHeight w:val="188"/>
        </w:trPr>
        <w:tc>
          <w:tcPr>
            <w:tcW w:w="3213" w:type="dxa"/>
          </w:tcPr>
          <w:p w14:paraId="397C2828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02. Civil Works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6B1D5787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5FB3BD71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0D778B5E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5A06AE" w14:paraId="5C099C06" w14:textId="77777777" w:rsidTr="004360F6">
        <w:trPr>
          <w:trHeight w:val="188"/>
        </w:trPr>
        <w:tc>
          <w:tcPr>
            <w:tcW w:w="3213" w:type="dxa"/>
          </w:tcPr>
          <w:p w14:paraId="7A52EFB6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03. LV Electrical works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5AC319FE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09C90F4D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015CB147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2F7CE433" w14:textId="77777777" w:rsidTr="004360F6">
        <w:trPr>
          <w:trHeight w:val="188"/>
        </w:trPr>
        <w:tc>
          <w:tcPr>
            <w:tcW w:w="3213" w:type="dxa"/>
          </w:tcPr>
          <w:p w14:paraId="77B38AF6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04. DC Boxes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3DE7038B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627FAEDB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5763ECB6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56F24288" w14:textId="77777777" w:rsidTr="004360F6">
        <w:trPr>
          <w:trHeight w:val="188"/>
        </w:trPr>
        <w:tc>
          <w:tcPr>
            <w:tcW w:w="3213" w:type="dxa"/>
          </w:tcPr>
          <w:p w14:paraId="654B4973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05. Inverters, Transformers &amp; Cells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144DA137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012E65B2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6BFFFF4E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6CECDED3" w14:textId="77777777" w:rsidTr="004360F6">
        <w:trPr>
          <w:trHeight w:val="188"/>
        </w:trPr>
        <w:tc>
          <w:tcPr>
            <w:tcW w:w="3213" w:type="dxa"/>
          </w:tcPr>
          <w:p w14:paraId="26EF2FB4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06. Frame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4105CD21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169B426F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5D504ED3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1AF4A142" w14:textId="77777777" w:rsidTr="004360F6">
        <w:trPr>
          <w:trHeight w:val="188"/>
        </w:trPr>
        <w:tc>
          <w:tcPr>
            <w:tcW w:w="3213" w:type="dxa"/>
          </w:tcPr>
          <w:p w14:paraId="562D2D40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07. Frame installer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1E2DDFF8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60F60043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5874FC01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604F61DA" w14:textId="77777777" w:rsidTr="004360F6">
        <w:trPr>
          <w:trHeight w:val="188"/>
        </w:trPr>
        <w:tc>
          <w:tcPr>
            <w:tcW w:w="3213" w:type="dxa"/>
          </w:tcPr>
          <w:p w14:paraId="35DB3439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08. Panels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356F40FB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081CA199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4D7017D7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7E42DAE3" w14:textId="77777777" w:rsidTr="004360F6">
        <w:trPr>
          <w:trHeight w:val="188"/>
        </w:trPr>
        <w:tc>
          <w:tcPr>
            <w:tcW w:w="3213" w:type="dxa"/>
          </w:tcPr>
          <w:p w14:paraId="6069E4B9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09. HV Electrical works - Customer part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59788910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002F0E52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28451BA9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418F123C" w14:textId="77777777" w:rsidTr="004360F6">
        <w:trPr>
          <w:trHeight w:val="188"/>
        </w:trPr>
        <w:tc>
          <w:tcPr>
            <w:tcW w:w="3213" w:type="dxa"/>
          </w:tcPr>
          <w:p w14:paraId="65D44367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10. HV Electrical works - DNO part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1B2AB9E3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5129E96B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4FEC914D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3C1E3CCA" w14:textId="77777777" w:rsidTr="004360F6">
        <w:trPr>
          <w:trHeight w:val="188"/>
        </w:trPr>
        <w:tc>
          <w:tcPr>
            <w:tcW w:w="3213" w:type="dxa"/>
          </w:tcPr>
          <w:p w14:paraId="28BB6AC7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11. CCTV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38FC2C1C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3D350384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35D4B486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0FDCA529" w14:textId="77777777" w:rsidTr="004360F6">
        <w:trPr>
          <w:trHeight w:val="188"/>
        </w:trPr>
        <w:tc>
          <w:tcPr>
            <w:tcW w:w="3213" w:type="dxa"/>
          </w:tcPr>
          <w:p w14:paraId="6F0EEF7D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12. Communications and Plant Monitoring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2B069402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3668E579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71381724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5A06AE" w14:paraId="48E512E6" w14:textId="77777777" w:rsidTr="004360F6">
        <w:trPr>
          <w:trHeight w:val="188"/>
        </w:trPr>
        <w:tc>
          <w:tcPr>
            <w:tcW w:w="3213" w:type="dxa"/>
          </w:tcPr>
          <w:p w14:paraId="1EB8CAB9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13. Testing and commissioning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3245D0DB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3B6A3D7F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75C6061A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475347FD" w14:textId="77777777" w:rsidTr="004360F6">
        <w:trPr>
          <w:trHeight w:val="188"/>
        </w:trPr>
        <w:tc>
          <w:tcPr>
            <w:tcW w:w="3213" w:type="dxa"/>
          </w:tcPr>
          <w:p w14:paraId="1712DA59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14. Fencing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494F452C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011D95B6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670509BB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1ACCD5AB" w14:textId="77777777" w:rsidTr="004360F6">
        <w:trPr>
          <w:trHeight w:val="188"/>
        </w:trPr>
        <w:tc>
          <w:tcPr>
            <w:tcW w:w="3213" w:type="dxa"/>
          </w:tcPr>
          <w:p w14:paraId="60FDA048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15. Specific for the project</w:t>
            </w:r>
          </w:p>
        </w:tc>
        <w:tc>
          <w:tcPr>
            <w:tcW w:w="1769" w:type="dxa"/>
            <w:tcBorders>
              <w:top w:val="single" w:sz="2" w:space="0" w:color="231F20"/>
              <w:bottom w:val="single" w:sz="2" w:space="0" w:color="231F20"/>
            </w:tcBorders>
          </w:tcPr>
          <w:p w14:paraId="7CFACF28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3CEA2C0A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  <w:bottom w:val="single" w:sz="2" w:space="0" w:color="231F20"/>
            </w:tcBorders>
          </w:tcPr>
          <w:p w14:paraId="7EA854DE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582E5E90" w14:textId="77777777" w:rsidTr="004360F6">
        <w:trPr>
          <w:trHeight w:val="188"/>
        </w:trPr>
        <w:tc>
          <w:tcPr>
            <w:tcW w:w="3213" w:type="dxa"/>
          </w:tcPr>
          <w:p w14:paraId="3F2DAEE7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16. Indirect costs</w:t>
            </w:r>
          </w:p>
        </w:tc>
        <w:tc>
          <w:tcPr>
            <w:tcW w:w="1769" w:type="dxa"/>
            <w:tcBorders>
              <w:top w:val="single" w:sz="2" w:space="0" w:color="231F20"/>
            </w:tcBorders>
          </w:tcPr>
          <w:p w14:paraId="569BAD15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</w:tcBorders>
          </w:tcPr>
          <w:p w14:paraId="2D4BDE50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1770" w:type="dxa"/>
            <w:tcBorders>
              <w:top w:val="single" w:sz="2" w:space="0" w:color="231F20"/>
            </w:tcBorders>
          </w:tcPr>
          <w:p w14:paraId="529C7B2D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  <w:tr w:rsidR="008417A3" w:rsidRPr="005A06AE" w14:paraId="4BBCA740" w14:textId="77777777" w:rsidTr="004360F6">
        <w:trPr>
          <w:trHeight w:val="188"/>
        </w:trPr>
        <w:tc>
          <w:tcPr>
            <w:tcW w:w="3213" w:type="dxa"/>
            <w:shd w:val="clear" w:color="auto" w:fill="B4C6E6"/>
          </w:tcPr>
          <w:p w14:paraId="05EEA5C3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sz w:val="15"/>
                <w:szCs w:val="15"/>
              </w:rPr>
              <w:t>OVERALL</w:t>
            </w:r>
          </w:p>
        </w:tc>
        <w:tc>
          <w:tcPr>
            <w:tcW w:w="1769" w:type="dxa"/>
            <w:shd w:val="clear" w:color="auto" w:fill="B4C6E6"/>
          </w:tcPr>
          <w:p w14:paraId="2F59EF73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  <w:tc>
          <w:tcPr>
            <w:tcW w:w="1770" w:type="dxa"/>
            <w:shd w:val="clear" w:color="auto" w:fill="B4C6E6"/>
          </w:tcPr>
          <w:p w14:paraId="2843DECD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  <w:tc>
          <w:tcPr>
            <w:tcW w:w="1770" w:type="dxa"/>
            <w:shd w:val="clear" w:color="auto" w:fill="B4C6E6"/>
          </w:tcPr>
          <w:p w14:paraId="4EC73803" w14:textId="77777777" w:rsidR="008417A3" w:rsidRPr="005A06AE" w:rsidRDefault="008417A3" w:rsidP="005A06AE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5A06AE">
              <w:rPr>
                <w:color w:val="231F20"/>
                <w:w w:val="99"/>
                <w:sz w:val="15"/>
                <w:szCs w:val="15"/>
              </w:rPr>
              <w:t>-</w:t>
            </w:r>
          </w:p>
        </w:tc>
      </w:tr>
    </w:tbl>
    <w:p w14:paraId="1F692C20" w14:textId="77777777" w:rsidR="008417A3" w:rsidRPr="0009438A" w:rsidRDefault="008417A3" w:rsidP="0009438A">
      <w:pPr>
        <w:pStyle w:val="BodyText1"/>
        <w:spacing w:after="0"/>
        <w:rPr>
          <w:sz w:val="20"/>
          <w:szCs w:val="20"/>
        </w:rPr>
      </w:pPr>
    </w:p>
    <w:p w14:paraId="20CE945B" w14:textId="2CA8DF21" w:rsidR="008417A3" w:rsidRDefault="008417A3" w:rsidP="008417A3">
      <w:pPr>
        <w:pStyle w:val="Textoindependiente"/>
        <w:rPr>
          <w:b/>
          <w:color w:val="231F20"/>
        </w:rPr>
      </w:pPr>
      <w:r>
        <w:rPr>
          <w:b/>
          <w:bCs/>
          <w:color w:val="231F20"/>
          <w:w w:val="99"/>
          <w:szCs w:val="15"/>
        </w:rPr>
        <w:t>2.</w:t>
      </w:r>
      <w:r>
        <w:rPr>
          <w:rFonts w:eastAsia="Arial" w:cs="Arial"/>
          <w:b/>
          <w:bCs/>
          <w:color w:val="231F20"/>
          <w:w w:val="99"/>
          <w:szCs w:val="15"/>
        </w:rPr>
        <w:tab/>
      </w:r>
      <w:proofErr w:type="spellStart"/>
      <w:r w:rsidRPr="007F5F7A">
        <w:rPr>
          <w:b/>
          <w:color w:val="231F20"/>
        </w:rPr>
        <w:t>Mahours</w:t>
      </w:r>
      <w:proofErr w:type="spellEnd"/>
    </w:p>
    <w:tbl>
      <w:tblPr>
        <w:tblW w:w="5000" w:type="pct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992"/>
        <w:gridCol w:w="1475"/>
        <w:gridCol w:w="1289"/>
        <w:gridCol w:w="1531"/>
        <w:gridCol w:w="783"/>
        <w:gridCol w:w="1172"/>
      </w:tblGrid>
      <w:tr w:rsidR="0009438A" w:rsidRPr="0009438A" w14:paraId="2B4E7ECF" w14:textId="77777777" w:rsidTr="004360F6">
        <w:tc>
          <w:tcPr>
            <w:tcW w:w="2992" w:type="dxa"/>
            <w:vMerge w:val="restar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203764"/>
          </w:tcPr>
          <w:p w14:paraId="00ED7445" w14:textId="77777777" w:rsidR="0009438A" w:rsidRPr="0009438A" w:rsidRDefault="0009438A" w:rsidP="0009438A">
            <w:pPr>
              <w:pStyle w:val="Textoindependiente"/>
              <w:spacing w:after="120"/>
              <w:jc w:val="center"/>
              <w:rPr>
                <w:bCs/>
                <w:color w:val="FFFFFF"/>
                <w:sz w:val="15"/>
                <w:szCs w:val="15"/>
              </w:rPr>
            </w:pPr>
            <w:r w:rsidRPr="0009438A">
              <w:rPr>
                <w:bCs/>
                <w:color w:val="FFFFFF"/>
                <w:sz w:val="15"/>
                <w:szCs w:val="15"/>
              </w:rPr>
              <w:t>WORK GROUP</w:t>
            </w:r>
          </w:p>
        </w:tc>
        <w:tc>
          <w:tcPr>
            <w:tcW w:w="1475" w:type="dxa"/>
            <w:vMerge w:val="restar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203764"/>
          </w:tcPr>
          <w:p w14:paraId="30922268" w14:textId="77777777" w:rsidR="0009438A" w:rsidRPr="0009438A" w:rsidRDefault="0009438A" w:rsidP="0009438A">
            <w:pPr>
              <w:pStyle w:val="Textoindependiente"/>
              <w:spacing w:after="120"/>
              <w:jc w:val="center"/>
              <w:rPr>
                <w:bCs/>
                <w:color w:val="FFFFFF"/>
                <w:sz w:val="15"/>
                <w:szCs w:val="15"/>
              </w:rPr>
            </w:pPr>
            <w:r w:rsidRPr="0009438A">
              <w:rPr>
                <w:bCs/>
                <w:color w:val="FFFFFF"/>
                <w:sz w:val="15"/>
                <w:szCs w:val="15"/>
              </w:rPr>
              <w:t>CUMULATIVE UP TO PREVIOUS WEEK</w:t>
            </w:r>
          </w:p>
        </w:tc>
        <w:tc>
          <w:tcPr>
            <w:tcW w:w="1289" w:type="dxa"/>
            <w:vMerge w:val="restar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203764"/>
          </w:tcPr>
          <w:p w14:paraId="0D1DC03A" w14:textId="77777777" w:rsidR="0009438A" w:rsidRPr="0009438A" w:rsidRDefault="0009438A" w:rsidP="0009438A">
            <w:pPr>
              <w:pStyle w:val="Textoindependiente"/>
              <w:spacing w:after="120"/>
              <w:jc w:val="center"/>
              <w:rPr>
                <w:bCs/>
                <w:color w:val="FFFFFF"/>
                <w:sz w:val="15"/>
                <w:szCs w:val="15"/>
              </w:rPr>
            </w:pPr>
            <w:r w:rsidRPr="0009438A">
              <w:rPr>
                <w:bCs/>
                <w:color w:val="FFFFFF"/>
                <w:sz w:val="15"/>
                <w:szCs w:val="15"/>
              </w:rPr>
              <w:t>THIS PERIOD</w:t>
            </w:r>
          </w:p>
        </w:tc>
        <w:tc>
          <w:tcPr>
            <w:tcW w:w="1531" w:type="dxa"/>
            <w:vMerge w:val="restart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203764"/>
          </w:tcPr>
          <w:p w14:paraId="496437BA" w14:textId="77777777" w:rsidR="0009438A" w:rsidRPr="0009438A" w:rsidRDefault="0009438A" w:rsidP="0009438A">
            <w:pPr>
              <w:pStyle w:val="Textoindependiente"/>
              <w:spacing w:after="120"/>
              <w:jc w:val="center"/>
              <w:rPr>
                <w:bCs/>
                <w:color w:val="FFFFFF"/>
                <w:sz w:val="15"/>
                <w:szCs w:val="15"/>
              </w:rPr>
            </w:pPr>
            <w:r w:rsidRPr="0009438A">
              <w:rPr>
                <w:bCs/>
                <w:color w:val="FFFFFF"/>
                <w:sz w:val="15"/>
                <w:szCs w:val="15"/>
              </w:rPr>
              <w:t>CUMMULATIVE UP TO THIS WEEK</w:t>
            </w:r>
          </w:p>
        </w:tc>
        <w:tc>
          <w:tcPr>
            <w:tcW w:w="1955" w:type="dxa"/>
            <w:gridSpan w:val="2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  <w:shd w:val="clear" w:color="auto" w:fill="203764"/>
          </w:tcPr>
          <w:p w14:paraId="24BABF6D" w14:textId="77777777" w:rsidR="0009438A" w:rsidRPr="0009438A" w:rsidRDefault="0009438A" w:rsidP="0009438A">
            <w:pPr>
              <w:pStyle w:val="Textoindependiente"/>
              <w:spacing w:after="120"/>
              <w:jc w:val="center"/>
              <w:rPr>
                <w:bCs/>
                <w:color w:val="FFFFFF"/>
                <w:sz w:val="15"/>
                <w:szCs w:val="15"/>
              </w:rPr>
            </w:pPr>
            <w:r w:rsidRPr="0009438A">
              <w:rPr>
                <w:bCs/>
                <w:color w:val="FFFFFF"/>
                <w:sz w:val="15"/>
                <w:szCs w:val="15"/>
              </w:rPr>
              <w:t>LOST TIME INCIDENTS</w:t>
            </w:r>
          </w:p>
        </w:tc>
      </w:tr>
      <w:tr w:rsidR="0009438A" w:rsidRPr="0009438A" w14:paraId="0674EE64" w14:textId="77777777" w:rsidTr="004360F6">
        <w:tc>
          <w:tcPr>
            <w:tcW w:w="2992" w:type="dxa"/>
            <w:vMerge/>
            <w:tcBorders>
              <w:top w:val="nil"/>
            </w:tcBorders>
            <w:shd w:val="clear" w:color="auto" w:fill="203764"/>
          </w:tcPr>
          <w:p w14:paraId="7D63863D" w14:textId="77777777" w:rsidR="0009438A" w:rsidRPr="0009438A" w:rsidRDefault="0009438A" w:rsidP="0009438A">
            <w:pPr>
              <w:spacing w:after="0"/>
              <w:rPr>
                <w:sz w:val="15"/>
                <w:szCs w:val="15"/>
              </w:rPr>
            </w:pPr>
          </w:p>
        </w:tc>
        <w:tc>
          <w:tcPr>
            <w:tcW w:w="1475" w:type="dxa"/>
            <w:vMerge/>
            <w:tcBorders>
              <w:top w:val="nil"/>
            </w:tcBorders>
            <w:shd w:val="clear" w:color="auto" w:fill="203764"/>
          </w:tcPr>
          <w:p w14:paraId="6E21D775" w14:textId="77777777" w:rsidR="0009438A" w:rsidRPr="0009438A" w:rsidRDefault="0009438A" w:rsidP="0009438A">
            <w:pPr>
              <w:spacing w:after="0"/>
              <w:rPr>
                <w:sz w:val="15"/>
                <w:szCs w:val="15"/>
              </w:rPr>
            </w:pPr>
          </w:p>
        </w:tc>
        <w:tc>
          <w:tcPr>
            <w:tcW w:w="1289" w:type="dxa"/>
            <w:vMerge/>
            <w:tcBorders>
              <w:top w:val="nil"/>
            </w:tcBorders>
            <w:shd w:val="clear" w:color="auto" w:fill="203764"/>
          </w:tcPr>
          <w:p w14:paraId="235382BD" w14:textId="77777777" w:rsidR="0009438A" w:rsidRPr="0009438A" w:rsidRDefault="0009438A" w:rsidP="0009438A">
            <w:pPr>
              <w:spacing w:after="0"/>
              <w:rPr>
                <w:sz w:val="15"/>
                <w:szCs w:val="15"/>
              </w:rPr>
            </w:pPr>
          </w:p>
        </w:tc>
        <w:tc>
          <w:tcPr>
            <w:tcW w:w="1531" w:type="dxa"/>
            <w:vMerge/>
            <w:tcBorders>
              <w:top w:val="nil"/>
            </w:tcBorders>
            <w:shd w:val="clear" w:color="auto" w:fill="203764"/>
          </w:tcPr>
          <w:p w14:paraId="55CB6167" w14:textId="77777777" w:rsidR="0009438A" w:rsidRPr="0009438A" w:rsidRDefault="0009438A" w:rsidP="0009438A">
            <w:pPr>
              <w:spacing w:after="0"/>
              <w:rPr>
                <w:sz w:val="15"/>
                <w:szCs w:val="15"/>
              </w:rPr>
            </w:pPr>
          </w:p>
        </w:tc>
        <w:tc>
          <w:tcPr>
            <w:tcW w:w="783" w:type="dxa"/>
            <w:shd w:val="clear" w:color="auto" w:fill="203764"/>
          </w:tcPr>
          <w:p w14:paraId="766496F7" w14:textId="77777777" w:rsidR="0009438A" w:rsidRPr="0009438A" w:rsidRDefault="0009438A" w:rsidP="0009438A">
            <w:pPr>
              <w:pStyle w:val="TableParagraph"/>
              <w:spacing w:before="104"/>
              <w:ind w:left="10"/>
              <w:jc w:val="center"/>
              <w:rPr>
                <w:rFonts w:ascii="Calibri"/>
                <w:b/>
                <w:sz w:val="15"/>
                <w:szCs w:val="15"/>
              </w:rPr>
            </w:pPr>
            <w:r w:rsidRPr="0009438A">
              <w:rPr>
                <w:rFonts w:ascii="Calibri"/>
                <w:b/>
                <w:color w:val="FFFFFF"/>
                <w:sz w:val="15"/>
                <w:szCs w:val="15"/>
              </w:rPr>
              <w:t>THIS PERIOD</w:t>
            </w:r>
          </w:p>
        </w:tc>
        <w:tc>
          <w:tcPr>
            <w:tcW w:w="1172" w:type="dxa"/>
            <w:shd w:val="clear" w:color="auto" w:fill="203764"/>
          </w:tcPr>
          <w:p w14:paraId="0C0066D0" w14:textId="77777777" w:rsidR="0009438A" w:rsidRPr="0009438A" w:rsidRDefault="0009438A" w:rsidP="0009438A">
            <w:pPr>
              <w:pStyle w:val="TableParagraph"/>
              <w:spacing w:before="104"/>
              <w:ind w:right="86"/>
              <w:jc w:val="center"/>
              <w:rPr>
                <w:rFonts w:ascii="Calibri"/>
                <w:b/>
                <w:sz w:val="15"/>
                <w:szCs w:val="15"/>
              </w:rPr>
            </w:pPr>
            <w:r w:rsidRPr="0009438A">
              <w:rPr>
                <w:rFonts w:ascii="Calibri"/>
                <w:b/>
                <w:color w:val="FFFFFF"/>
                <w:sz w:val="15"/>
                <w:szCs w:val="15"/>
              </w:rPr>
              <w:t>CUMULATIVE</w:t>
            </w:r>
          </w:p>
        </w:tc>
      </w:tr>
      <w:tr w:rsidR="0009438A" w:rsidRPr="0009438A" w14:paraId="5CC7DDEA" w14:textId="77777777" w:rsidTr="004360F6">
        <w:tc>
          <w:tcPr>
            <w:tcW w:w="2992" w:type="dxa"/>
          </w:tcPr>
          <w:p w14:paraId="4EEA27FA" w14:textId="77777777" w:rsidR="0009438A" w:rsidRPr="0009438A" w:rsidRDefault="0009438A" w:rsidP="0009438A">
            <w:pPr>
              <w:pStyle w:val="TableParagraph"/>
              <w:spacing w:before="5" w:line="163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01. Main Equipment purchasing</w:t>
            </w:r>
          </w:p>
        </w:tc>
        <w:tc>
          <w:tcPr>
            <w:tcW w:w="1475" w:type="dxa"/>
          </w:tcPr>
          <w:p w14:paraId="080C7DC3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</w:tcPr>
          <w:p w14:paraId="62415072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</w:tcPr>
          <w:p w14:paraId="7EB7FE8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</w:tcPr>
          <w:p w14:paraId="73AB7393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</w:tcPr>
          <w:p w14:paraId="137DD101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4CACB9BA" w14:textId="77777777" w:rsidTr="004360F6">
        <w:tc>
          <w:tcPr>
            <w:tcW w:w="2992" w:type="dxa"/>
            <w:tcBorders>
              <w:bottom w:val="single" w:sz="2" w:space="0" w:color="231F20"/>
            </w:tcBorders>
          </w:tcPr>
          <w:p w14:paraId="7A994FF1" w14:textId="77777777" w:rsidR="0009438A" w:rsidRPr="0009438A" w:rsidRDefault="0009438A" w:rsidP="0009438A">
            <w:pPr>
              <w:pStyle w:val="TableParagraph"/>
              <w:spacing w:before="5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02. Civil Works</w:t>
            </w:r>
          </w:p>
        </w:tc>
        <w:tc>
          <w:tcPr>
            <w:tcW w:w="1475" w:type="dxa"/>
            <w:tcBorders>
              <w:bottom w:val="single" w:sz="2" w:space="0" w:color="231F20"/>
            </w:tcBorders>
          </w:tcPr>
          <w:p w14:paraId="669CCD01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bottom w:val="single" w:sz="2" w:space="0" w:color="231F20"/>
            </w:tcBorders>
          </w:tcPr>
          <w:p w14:paraId="28719454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bottom w:val="single" w:sz="2" w:space="0" w:color="231F20"/>
            </w:tcBorders>
          </w:tcPr>
          <w:p w14:paraId="285422C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bottom w:val="single" w:sz="2" w:space="0" w:color="231F20"/>
            </w:tcBorders>
          </w:tcPr>
          <w:p w14:paraId="3EC5D71F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bottom w:val="single" w:sz="2" w:space="0" w:color="231F20"/>
            </w:tcBorders>
          </w:tcPr>
          <w:p w14:paraId="46DAA304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7BC470B7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195DF648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03. LV Electrical works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44BDD63D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41D0B0D6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7E1CD0F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3288872B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3AB63963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56911806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3A250FF2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04. DC Boxes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3AE18D4F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79F6D3BB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0D25AA71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79086E1D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53755029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0CFA294C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175383EF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05. Inverters, Transformers &amp; Cells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79F934EC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68703E6A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35174BF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59C91173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11AF4BC3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653A7C11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740EF796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06. Frame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7D3D316C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2F9DE6DC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57AE4BAE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549A302C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3A36D948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0F157D2D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0FB67B02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07. Frame installer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6699C59B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343EA8E5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62E22E02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1A0BF43F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57A5CF7B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642A85B4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466FD282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08. Panels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4AEB90AE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4A1A39AE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6B239336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4ED3780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21AF7BBB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2EA115E3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4E584340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09. HV Electrical works - Customer part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2B18C791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70ACCCEE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303EBCB3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71D9EAC7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5010C6A2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3EB0B0EA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74D1618E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10. HV Electrical works - DNO part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1F98785A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374DE099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41AE277F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512E0BC7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6E86A68F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5AE5134B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1B7FC951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11. CCTV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105AE6C5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0A53CBD7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4BBFBA64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155E6C84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6275C3CA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77F60D3E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21220834" w14:textId="77777777" w:rsidR="0009438A" w:rsidRPr="0009438A" w:rsidRDefault="0009438A" w:rsidP="0009438A">
            <w:pPr>
              <w:pStyle w:val="TableParagraph"/>
              <w:spacing w:before="9" w:line="170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12. Communications and Plant Monitoring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31A17235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19A72164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3BB8AD67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36E12B79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774D9FBD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05BAC04A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3566FFD5" w14:textId="77777777" w:rsidR="0009438A" w:rsidRPr="0009438A" w:rsidRDefault="0009438A" w:rsidP="0009438A">
            <w:pPr>
              <w:pStyle w:val="TableParagraph"/>
              <w:spacing w:before="9" w:line="169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13. Testing and commissioning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4B714F0B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54F22978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692DBD94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1ACEC091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08BE407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61B0B99F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686F81D1" w14:textId="77777777" w:rsidR="0009438A" w:rsidRPr="0009438A" w:rsidRDefault="0009438A" w:rsidP="0009438A">
            <w:pPr>
              <w:pStyle w:val="TableParagraph"/>
              <w:spacing w:before="9" w:line="169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14. Fencing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18D40BD7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19D6F393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664B1848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69EF5FBD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1F38D0D8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41C097F5" w14:textId="77777777" w:rsidTr="004360F6">
        <w:tc>
          <w:tcPr>
            <w:tcW w:w="2992" w:type="dxa"/>
            <w:tcBorders>
              <w:top w:val="single" w:sz="2" w:space="0" w:color="231F20"/>
              <w:bottom w:val="single" w:sz="2" w:space="0" w:color="231F20"/>
            </w:tcBorders>
          </w:tcPr>
          <w:p w14:paraId="53CDE9B8" w14:textId="77777777" w:rsidR="0009438A" w:rsidRPr="0009438A" w:rsidRDefault="0009438A" w:rsidP="0009438A">
            <w:pPr>
              <w:pStyle w:val="TableParagraph"/>
              <w:spacing w:before="9" w:line="169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15. Specific for the project</w:t>
            </w:r>
          </w:p>
        </w:tc>
        <w:tc>
          <w:tcPr>
            <w:tcW w:w="1475" w:type="dxa"/>
            <w:tcBorders>
              <w:top w:val="single" w:sz="2" w:space="0" w:color="231F20"/>
              <w:bottom w:val="single" w:sz="2" w:space="0" w:color="231F20"/>
            </w:tcBorders>
          </w:tcPr>
          <w:p w14:paraId="1D8C1355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  <w:bottom w:val="single" w:sz="2" w:space="0" w:color="231F20"/>
            </w:tcBorders>
          </w:tcPr>
          <w:p w14:paraId="21CE7567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  <w:bottom w:val="single" w:sz="2" w:space="0" w:color="231F20"/>
            </w:tcBorders>
          </w:tcPr>
          <w:p w14:paraId="087ABBE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  <w:bottom w:val="single" w:sz="2" w:space="0" w:color="231F20"/>
            </w:tcBorders>
          </w:tcPr>
          <w:p w14:paraId="6786307A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  <w:bottom w:val="single" w:sz="2" w:space="0" w:color="231F20"/>
            </w:tcBorders>
          </w:tcPr>
          <w:p w14:paraId="21FEA9B0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43AA24BA" w14:textId="77777777" w:rsidTr="004360F6">
        <w:tc>
          <w:tcPr>
            <w:tcW w:w="2992" w:type="dxa"/>
            <w:tcBorders>
              <w:top w:val="single" w:sz="2" w:space="0" w:color="231F20"/>
            </w:tcBorders>
          </w:tcPr>
          <w:p w14:paraId="149275BD" w14:textId="77777777" w:rsidR="0009438A" w:rsidRPr="0009438A" w:rsidRDefault="0009438A" w:rsidP="0009438A">
            <w:pPr>
              <w:pStyle w:val="TableParagraph"/>
              <w:spacing w:before="9" w:line="163" w:lineRule="exact"/>
              <w:ind w:left="23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16. Indirect costs</w:t>
            </w:r>
          </w:p>
        </w:tc>
        <w:tc>
          <w:tcPr>
            <w:tcW w:w="1475" w:type="dxa"/>
            <w:tcBorders>
              <w:top w:val="single" w:sz="2" w:space="0" w:color="231F20"/>
            </w:tcBorders>
          </w:tcPr>
          <w:p w14:paraId="51BB7E12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289" w:type="dxa"/>
            <w:tcBorders>
              <w:top w:val="single" w:sz="2" w:space="0" w:color="231F20"/>
            </w:tcBorders>
          </w:tcPr>
          <w:p w14:paraId="20E04B0A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531" w:type="dxa"/>
            <w:tcBorders>
              <w:top w:val="single" w:sz="2" w:space="0" w:color="231F20"/>
            </w:tcBorders>
          </w:tcPr>
          <w:p w14:paraId="57AB7195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783" w:type="dxa"/>
            <w:tcBorders>
              <w:top w:val="single" w:sz="2" w:space="0" w:color="231F20"/>
            </w:tcBorders>
          </w:tcPr>
          <w:p w14:paraId="67314EBF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  <w:tc>
          <w:tcPr>
            <w:tcW w:w="1172" w:type="dxa"/>
            <w:tcBorders>
              <w:top w:val="single" w:sz="2" w:space="0" w:color="231F20"/>
            </w:tcBorders>
          </w:tcPr>
          <w:p w14:paraId="69A6EB9F" w14:textId="77777777" w:rsidR="0009438A" w:rsidRPr="0009438A" w:rsidRDefault="0009438A" w:rsidP="0009438A">
            <w:pPr>
              <w:pStyle w:val="TableParagraph"/>
              <w:rPr>
                <w:rFonts w:ascii="Times New Roman"/>
                <w:sz w:val="15"/>
                <w:szCs w:val="15"/>
              </w:rPr>
            </w:pPr>
          </w:p>
        </w:tc>
      </w:tr>
      <w:tr w:rsidR="0009438A" w:rsidRPr="0009438A" w14:paraId="4821F484" w14:textId="77777777" w:rsidTr="004360F6">
        <w:tc>
          <w:tcPr>
            <w:tcW w:w="2992" w:type="dxa"/>
            <w:shd w:val="clear" w:color="auto" w:fill="B4C6E6"/>
          </w:tcPr>
          <w:p w14:paraId="714FD7F9" w14:textId="77777777" w:rsidR="0009438A" w:rsidRPr="0009438A" w:rsidRDefault="0009438A" w:rsidP="0009438A">
            <w:pPr>
              <w:pStyle w:val="TableParagraph"/>
              <w:spacing w:before="5" w:line="163" w:lineRule="exact"/>
              <w:ind w:left="1042" w:right="1017"/>
              <w:jc w:val="center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sz w:val="15"/>
                <w:szCs w:val="15"/>
              </w:rPr>
              <w:t>OVERALL</w:t>
            </w:r>
          </w:p>
        </w:tc>
        <w:tc>
          <w:tcPr>
            <w:tcW w:w="1475" w:type="dxa"/>
            <w:shd w:val="clear" w:color="auto" w:fill="B4C6E6"/>
          </w:tcPr>
          <w:p w14:paraId="1F1D5495" w14:textId="77777777" w:rsidR="0009438A" w:rsidRPr="0009438A" w:rsidRDefault="0009438A" w:rsidP="0009438A">
            <w:pPr>
              <w:pStyle w:val="TableParagraph"/>
              <w:spacing w:line="169" w:lineRule="exact"/>
              <w:ind w:left="25"/>
              <w:jc w:val="center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99"/>
                <w:sz w:val="15"/>
                <w:szCs w:val="15"/>
              </w:rPr>
              <w:t>-</w:t>
            </w:r>
          </w:p>
        </w:tc>
        <w:tc>
          <w:tcPr>
            <w:tcW w:w="1289" w:type="dxa"/>
            <w:shd w:val="clear" w:color="auto" w:fill="B4C6E6"/>
          </w:tcPr>
          <w:p w14:paraId="4342ABF9" w14:textId="77777777" w:rsidR="0009438A" w:rsidRPr="0009438A" w:rsidRDefault="0009438A" w:rsidP="0009438A">
            <w:pPr>
              <w:pStyle w:val="TableParagraph"/>
              <w:spacing w:line="169" w:lineRule="exact"/>
              <w:ind w:left="23"/>
              <w:jc w:val="center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99"/>
                <w:sz w:val="15"/>
                <w:szCs w:val="15"/>
              </w:rPr>
              <w:t>-</w:t>
            </w:r>
          </w:p>
        </w:tc>
        <w:tc>
          <w:tcPr>
            <w:tcW w:w="1531" w:type="dxa"/>
            <w:shd w:val="clear" w:color="auto" w:fill="B4C6E6"/>
          </w:tcPr>
          <w:p w14:paraId="6FCC531C" w14:textId="77777777" w:rsidR="0009438A" w:rsidRPr="0009438A" w:rsidRDefault="0009438A" w:rsidP="0009438A">
            <w:pPr>
              <w:pStyle w:val="TableParagraph"/>
              <w:spacing w:line="169" w:lineRule="exact"/>
              <w:ind w:left="22"/>
              <w:jc w:val="center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99"/>
                <w:sz w:val="15"/>
                <w:szCs w:val="15"/>
              </w:rPr>
              <w:t>-</w:t>
            </w:r>
          </w:p>
        </w:tc>
        <w:tc>
          <w:tcPr>
            <w:tcW w:w="783" w:type="dxa"/>
            <w:shd w:val="clear" w:color="auto" w:fill="B4C6E6"/>
          </w:tcPr>
          <w:p w14:paraId="0C9D4958" w14:textId="77777777" w:rsidR="0009438A" w:rsidRPr="0009438A" w:rsidRDefault="0009438A" w:rsidP="0009438A">
            <w:pPr>
              <w:pStyle w:val="TableParagraph"/>
              <w:spacing w:before="5" w:line="163" w:lineRule="exact"/>
              <w:ind w:left="23"/>
              <w:jc w:val="center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99"/>
                <w:sz w:val="15"/>
                <w:szCs w:val="15"/>
              </w:rPr>
              <w:t>-</w:t>
            </w:r>
          </w:p>
        </w:tc>
        <w:tc>
          <w:tcPr>
            <w:tcW w:w="1172" w:type="dxa"/>
            <w:shd w:val="clear" w:color="auto" w:fill="B4C6E6"/>
          </w:tcPr>
          <w:p w14:paraId="0913654D" w14:textId="77777777" w:rsidR="0009438A" w:rsidRPr="0009438A" w:rsidRDefault="0009438A" w:rsidP="0009438A">
            <w:pPr>
              <w:pStyle w:val="TableParagraph"/>
              <w:spacing w:before="5" w:line="163" w:lineRule="exact"/>
              <w:ind w:left="21"/>
              <w:jc w:val="center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99"/>
                <w:sz w:val="15"/>
                <w:szCs w:val="15"/>
              </w:rPr>
              <w:t>-</w:t>
            </w:r>
          </w:p>
        </w:tc>
      </w:tr>
    </w:tbl>
    <w:p w14:paraId="054F4599" w14:textId="77777777" w:rsidR="0009438A" w:rsidRDefault="0009438A" w:rsidP="004360F6">
      <w:pPr>
        <w:pStyle w:val="Textoindependiente"/>
      </w:pPr>
    </w:p>
    <w:p w14:paraId="5696FA0E" w14:textId="36FF904A" w:rsidR="004360F6" w:rsidRDefault="004360F6" w:rsidP="004360F6">
      <w:pPr>
        <w:pStyle w:val="Textoindependiente"/>
        <w:sectPr w:rsidR="004360F6" w:rsidSect="0009438A">
          <w:pgSz w:w="11906" w:h="16838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tbl>
      <w:tblPr>
        <w:tblW w:w="5000" w:type="pct"/>
        <w:tblBorders>
          <w:top w:val="single" w:sz="12" w:space="0" w:color="17365D" w:themeColor="text2" w:themeShade="BF"/>
          <w:left w:val="single" w:sz="12" w:space="0" w:color="17365D" w:themeColor="text2" w:themeShade="BF"/>
          <w:bottom w:val="single" w:sz="12" w:space="0" w:color="17365D" w:themeColor="text2" w:themeShade="BF"/>
          <w:right w:val="single" w:sz="12" w:space="0" w:color="17365D" w:themeColor="text2" w:themeShade="BF"/>
        </w:tblBorders>
        <w:tblLayout w:type="fixed"/>
        <w:tblLook w:val="01E0" w:firstRow="1" w:lastRow="1" w:firstColumn="1" w:lastColumn="1" w:noHBand="0" w:noVBand="0"/>
      </w:tblPr>
      <w:tblGrid>
        <w:gridCol w:w="3981"/>
        <w:gridCol w:w="10193"/>
      </w:tblGrid>
      <w:tr w:rsidR="0009438A" w:rsidRPr="0009438A" w14:paraId="1B9FDFE8" w14:textId="77777777" w:rsidTr="0009438A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7B13B170" w14:textId="77777777" w:rsidR="0009438A" w:rsidRPr="0009438A" w:rsidRDefault="0009438A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3D8B148B" w14:textId="77777777" w:rsidR="0009438A" w:rsidRPr="0009438A" w:rsidRDefault="0009438A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09438A" w:rsidRPr="0009438A" w14:paraId="6F2D1566" w14:textId="77777777" w:rsidTr="0009438A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5F5D7EBA" w14:textId="77777777" w:rsidR="0009438A" w:rsidRPr="0009438A" w:rsidRDefault="0009438A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PROJECT TITLE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20D38F4C" w14:textId="77777777" w:rsidR="0009438A" w:rsidRPr="0009438A" w:rsidRDefault="0009438A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09438A" w:rsidRPr="0009438A" w14:paraId="7C17CC84" w14:textId="77777777" w:rsidTr="0009438A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2F9ACC23" w14:textId="77777777" w:rsidR="0009438A" w:rsidRPr="0009438A" w:rsidRDefault="0009438A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CLIENT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60962BB6" w14:textId="77777777" w:rsidR="0009438A" w:rsidRPr="0009438A" w:rsidRDefault="0009438A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09438A" w:rsidRPr="0009438A" w14:paraId="04B9F2F6" w14:textId="77777777" w:rsidTr="0009438A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380DD745" w14:textId="77777777" w:rsidR="0009438A" w:rsidRPr="0009438A" w:rsidRDefault="0009438A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LOCALIZATION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06083A87" w14:textId="77777777" w:rsidR="0009438A" w:rsidRPr="0009438A" w:rsidRDefault="0009438A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Chile</w:t>
            </w:r>
          </w:p>
        </w:tc>
      </w:tr>
      <w:tr w:rsidR="0009438A" w:rsidRPr="0009438A" w14:paraId="12E17180" w14:textId="77777777" w:rsidTr="0009438A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6CAA7765" w14:textId="77777777" w:rsidR="0009438A" w:rsidRPr="0009438A" w:rsidRDefault="0009438A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CUT-OFF DATE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62B34816" w14:textId="77777777" w:rsidR="0009438A" w:rsidRPr="0009438A" w:rsidRDefault="0009438A" w:rsidP="00E9582B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w w:val="105"/>
                <w:sz w:val="15"/>
                <w:szCs w:val="15"/>
              </w:rPr>
              <w:t>yyyy</w:t>
            </w:r>
            <w:proofErr w:type="spellEnd"/>
          </w:p>
        </w:tc>
      </w:tr>
    </w:tbl>
    <w:p w14:paraId="46B3CB73" w14:textId="77777777" w:rsidR="008417A3" w:rsidRDefault="008417A3" w:rsidP="0009438A">
      <w:pPr>
        <w:pStyle w:val="Textoindependiente"/>
        <w:spacing w:after="0"/>
        <w:rPr>
          <w:b/>
          <w:sz w:val="20"/>
          <w:szCs w:val="21"/>
        </w:rPr>
      </w:pPr>
    </w:p>
    <w:tbl>
      <w:tblPr>
        <w:tblStyle w:val="Tablaconcuadrcula"/>
        <w:tblW w:w="0" w:type="auto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14174"/>
      </w:tblGrid>
      <w:tr w:rsidR="0009438A" w:rsidRPr="0009438A" w14:paraId="5F373F81" w14:textId="77777777" w:rsidTr="00E9582B">
        <w:tc>
          <w:tcPr>
            <w:tcW w:w="14174" w:type="dxa"/>
            <w:shd w:val="clear" w:color="auto" w:fill="17365D" w:themeFill="text2" w:themeFillShade="BF"/>
          </w:tcPr>
          <w:p w14:paraId="64FD29BE" w14:textId="7943C68A" w:rsidR="0009438A" w:rsidRPr="0009438A" w:rsidRDefault="0009438A" w:rsidP="00E9582B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 MANPO</w:t>
            </w:r>
            <w:r w:rsidR="00E9582B">
              <w:rPr>
                <w:b/>
                <w:bCs/>
                <w:sz w:val="20"/>
                <w:szCs w:val="20"/>
              </w:rPr>
              <w:t>WER HISTOGRAM</w:t>
            </w:r>
          </w:p>
        </w:tc>
      </w:tr>
    </w:tbl>
    <w:p w14:paraId="658C1DC4" w14:textId="77777777" w:rsidR="0009438A" w:rsidRDefault="0009438A" w:rsidP="0009438A">
      <w:pPr>
        <w:pStyle w:val="Textoindependiente"/>
        <w:pBdr>
          <w:right w:val="single" w:sz="4" w:space="4" w:color="auto"/>
        </w:pBdr>
        <w:spacing w:after="0"/>
        <w:rPr>
          <w:sz w:val="17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3073"/>
      </w:tblGrid>
      <w:tr w:rsidR="0009438A" w14:paraId="481AA23D" w14:textId="77777777" w:rsidTr="00E9582B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B5EC33E" w14:textId="63AC44DC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1706"/>
              <w:gridCol w:w="572"/>
              <w:gridCol w:w="572"/>
              <w:gridCol w:w="565"/>
            </w:tblGrid>
            <w:tr w:rsidR="00E9582B" w:rsidRPr="008A69A3" w14:paraId="4AC2CDAA" w14:textId="77777777" w:rsidTr="00E9582B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5B3D7" w:themeFill="accent1" w:themeFillTint="99"/>
                </w:tcPr>
                <w:p w14:paraId="0D74EF9A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18A4C3" w14:textId="325A8C99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TOTAL WEEKLY PLAN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7E75A10E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137" w:type="dxa"/>
                  <w:gridSpan w:val="2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6F73DBC3" w14:textId="77777777" w:rsidR="00E9582B" w:rsidRPr="008A69A3" w:rsidRDefault="00E9582B" w:rsidP="00E9582B">
                  <w:pPr>
                    <w:pStyle w:val="Textoindependiente"/>
                    <w:spacing w:after="60"/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WEEKLY</w:t>
                  </w:r>
                </w:p>
              </w:tc>
            </w:tr>
            <w:tr w:rsidR="00E9582B" w:rsidRPr="008A69A3" w14:paraId="62DC578C" w14:textId="77777777" w:rsidTr="00E9582B">
              <w:tc>
                <w:tcPr>
                  <w:tcW w:w="45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2D69B" w:themeFill="accent3" w:themeFillTint="99"/>
                </w:tcPr>
                <w:p w14:paraId="2E58CD0C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70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BF1A7B" w14:textId="56D09DA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TOTAL WEEKLY ACTUAL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0167A15A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173557B4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Plan</w:t>
                  </w: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74726011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Warned</w:t>
                  </w:r>
                </w:p>
              </w:tc>
            </w:tr>
            <w:tr w:rsidR="00E9582B" w:rsidRPr="008A69A3" w14:paraId="5903E68E" w14:textId="77777777" w:rsidTr="00E9582B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  <w:shd w:val="clear" w:color="auto" w:fill="auto"/>
                </w:tcPr>
                <w:p w14:paraId="31D4244D" w14:textId="559F3CC5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32817304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5AB05B0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D05F7E5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E9582B" w:rsidRPr="008A69A3" w14:paraId="4EE7780A" w14:textId="77777777" w:rsidTr="00E9582B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  <w:shd w:val="clear" w:color="auto" w:fill="auto"/>
                </w:tcPr>
                <w:p w14:paraId="669CF663" w14:textId="58EB372B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2EA52B2D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47D4401C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34AC3E86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E9582B" w:rsidRPr="008A69A3" w14:paraId="74D74BEF" w14:textId="77777777" w:rsidTr="00E9582B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71BDAB28" w14:textId="4910DEF9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145C23BB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7B482A61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1A8ED6E8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E9582B" w:rsidRPr="008A69A3" w14:paraId="41A6BE2E" w14:textId="77777777" w:rsidTr="00E9582B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5CA66BFB" w14:textId="2746E341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77895426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11FFC116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1B9F19A0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</w:tbl>
          <w:p w14:paraId="34DAC740" w14:textId="77777777" w:rsidR="0009438A" w:rsidRPr="008A69A3" w:rsidRDefault="0009438A" w:rsidP="00E9582B">
            <w:pPr>
              <w:pStyle w:val="Textoindependiente"/>
              <w:spacing w:after="0"/>
              <w:rPr>
                <w:sz w:val="10"/>
                <w:szCs w:val="10"/>
              </w:rPr>
            </w:pPr>
          </w:p>
        </w:tc>
      </w:tr>
      <w:tr w:rsidR="0009438A" w14:paraId="06F17139" w14:textId="77777777" w:rsidTr="00E9582B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CEDCA5" w14:textId="76AA729D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562"/>
              <w:gridCol w:w="567"/>
              <w:gridCol w:w="572"/>
            </w:tblGrid>
            <w:tr w:rsidR="00E9582B" w:rsidRPr="008A69A3" w14:paraId="34E043E4" w14:textId="77777777" w:rsidTr="00E9582B"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4AC1CA18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0772E02D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5D0ECF93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1C3E2135" w14:textId="77777777" w:rsidR="00E9582B" w:rsidRPr="008A69A3" w:rsidRDefault="00E9582B" w:rsidP="00E9582B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</w:tbl>
          <w:p w14:paraId="1A995227" w14:textId="77777777" w:rsidR="0009438A" w:rsidRPr="008A69A3" w:rsidRDefault="0009438A" w:rsidP="00E9582B">
            <w:pPr>
              <w:pStyle w:val="Textoindependiente"/>
              <w:spacing w:after="720"/>
              <w:rPr>
                <w:sz w:val="10"/>
                <w:szCs w:val="10"/>
              </w:rPr>
            </w:pPr>
          </w:p>
        </w:tc>
      </w:tr>
      <w:tr w:rsidR="0009438A" w14:paraId="147F1A85" w14:textId="77777777" w:rsidTr="00E9582B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913D05" w14:textId="199CA74B" w:rsidR="0009438A" w:rsidRDefault="00E9582B" w:rsidP="00E9582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19DED431" w14:textId="77777777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09438A" w14:paraId="5AD3FE7A" w14:textId="77777777" w:rsidTr="00E9582B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291510" w14:textId="188D198F" w:rsidR="0009438A" w:rsidRDefault="00E9582B" w:rsidP="00E9582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221A0239" w14:textId="77777777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09438A" w14:paraId="0DFD1D8E" w14:textId="77777777" w:rsidTr="00E9582B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D669E3" w14:textId="13AFCE5C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69A8DB97" w14:textId="77777777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09438A" w14:paraId="0B6681D0" w14:textId="77777777" w:rsidTr="00E9582B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638111" w14:textId="5A8C4F86" w:rsidR="0009438A" w:rsidRDefault="00E9582B" w:rsidP="00E9582B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3073" w:type="dxa"/>
            <w:tcBorders>
              <w:left w:val="nil"/>
              <w:bottom w:val="single" w:sz="4" w:space="0" w:color="000000"/>
              <w:right w:val="single" w:sz="4" w:space="0" w:color="auto"/>
            </w:tcBorders>
          </w:tcPr>
          <w:p w14:paraId="7E5B30A7" w14:textId="77777777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09438A" w:rsidRPr="004360F6" w14:paraId="59A4ED73" w14:textId="77777777" w:rsidTr="00E9582B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68EC7E0" w14:textId="77777777" w:rsidR="0009438A" w:rsidRDefault="0009438A" w:rsidP="00E9582B">
            <w:pPr>
              <w:pStyle w:val="Textoindependiente"/>
              <w:spacing w:after="720"/>
              <w:rPr>
                <w:sz w:val="17"/>
              </w:rPr>
            </w:pPr>
          </w:p>
        </w:tc>
        <w:tc>
          <w:tcPr>
            <w:tcW w:w="1307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5E96C8DF" w14:textId="77777777" w:rsidR="0009438A" w:rsidRPr="004360F6" w:rsidRDefault="0009438A" w:rsidP="00E9582B">
            <w:pPr>
              <w:pStyle w:val="Textoindependiente"/>
              <w:spacing w:after="720"/>
              <w:rPr>
                <w:sz w:val="17"/>
                <w:lang w:val="nl-BE"/>
              </w:rPr>
            </w:pPr>
            <w:r w:rsidRPr="004360F6">
              <w:rPr>
                <w:sz w:val="17"/>
                <w:lang w:val="nl-BE"/>
              </w:rPr>
              <w:t>Week 1 Week 2 Week 3 Week 4 Week 5 Week 6 Week 7 Week 8 Week 9 Week 10 Week 11 Week 12 Week 13 Week 14 Week 15 Week 16 Week 17 Week 18 Week 19 Week 20</w:t>
            </w:r>
          </w:p>
        </w:tc>
      </w:tr>
    </w:tbl>
    <w:p w14:paraId="7A90CB9F" w14:textId="568D4BCF" w:rsidR="008417A3" w:rsidRPr="004360F6" w:rsidRDefault="008417A3" w:rsidP="00E9582B">
      <w:pPr>
        <w:pStyle w:val="Textoindependiente"/>
        <w:spacing w:after="0"/>
        <w:rPr>
          <w:lang w:val="nl-BE"/>
        </w:rPr>
      </w:pPr>
    </w:p>
    <w:tbl>
      <w:tblPr>
        <w:tblW w:w="5000" w:type="pct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896"/>
        <w:gridCol w:w="901"/>
        <w:gridCol w:w="518"/>
        <w:gridCol w:w="518"/>
        <w:gridCol w:w="518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 w:rsidR="008417A3" w:rsidRPr="00E9582B" w14:paraId="0A27A771" w14:textId="77777777" w:rsidTr="0018254D">
        <w:trPr>
          <w:tblHeader/>
        </w:trPr>
        <w:tc>
          <w:tcPr>
            <w:tcW w:w="2896" w:type="dxa"/>
            <w:shd w:val="clear" w:color="auto" w:fill="203764"/>
            <w:vAlign w:val="bottom"/>
          </w:tcPr>
          <w:p w14:paraId="05648034" w14:textId="77777777" w:rsidR="008417A3" w:rsidRPr="00E9582B" w:rsidRDefault="008417A3" w:rsidP="0018254D">
            <w:pPr>
              <w:pStyle w:val="Textoindependiente"/>
              <w:keepNext/>
              <w:spacing w:after="0"/>
              <w:jc w:val="left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FFFFFF"/>
                <w:sz w:val="15"/>
                <w:szCs w:val="15"/>
              </w:rPr>
              <w:lastRenderedPageBreak/>
              <w:t>Work Group</w:t>
            </w:r>
          </w:p>
        </w:tc>
        <w:tc>
          <w:tcPr>
            <w:tcW w:w="901" w:type="dxa"/>
            <w:shd w:val="clear" w:color="auto" w:fill="203764"/>
            <w:vAlign w:val="bottom"/>
          </w:tcPr>
          <w:p w14:paraId="6A055531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FFFFFF"/>
                <w:sz w:val="15"/>
                <w:szCs w:val="15"/>
              </w:rPr>
              <w:t xml:space="preserve">Plan / </w:t>
            </w:r>
            <w:r w:rsidRPr="00E9582B">
              <w:rPr>
                <w:b/>
                <w:color w:val="FFFFFF"/>
                <w:w w:val="95"/>
                <w:sz w:val="15"/>
                <w:szCs w:val="15"/>
              </w:rPr>
              <w:t>Actual</w:t>
            </w:r>
          </w:p>
        </w:tc>
        <w:tc>
          <w:tcPr>
            <w:tcW w:w="518" w:type="dxa"/>
            <w:shd w:val="clear" w:color="auto" w:fill="203764"/>
            <w:textDirection w:val="btLr"/>
            <w:vAlign w:val="bottom"/>
          </w:tcPr>
          <w:p w14:paraId="69A216FC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</w:t>
            </w:r>
          </w:p>
        </w:tc>
        <w:tc>
          <w:tcPr>
            <w:tcW w:w="518" w:type="dxa"/>
            <w:shd w:val="clear" w:color="auto" w:fill="203764"/>
            <w:textDirection w:val="btLr"/>
            <w:vAlign w:val="bottom"/>
          </w:tcPr>
          <w:p w14:paraId="0A58A7C1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2</w:t>
            </w:r>
          </w:p>
        </w:tc>
        <w:tc>
          <w:tcPr>
            <w:tcW w:w="518" w:type="dxa"/>
            <w:shd w:val="clear" w:color="auto" w:fill="203764"/>
            <w:textDirection w:val="btLr"/>
            <w:vAlign w:val="bottom"/>
          </w:tcPr>
          <w:p w14:paraId="0628414D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3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515DE490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4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1A164DFE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5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64BACF68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6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6DB3A338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7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1F897E67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8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78C2EDFC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9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6930E211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10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135D9A65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11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08F8BD9B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12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498E9D87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13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7F3E230C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14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0DD38FDA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15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084267DB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16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7696DEDF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17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14F1188F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18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0047F00F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19</w:t>
            </w:r>
          </w:p>
        </w:tc>
        <w:tc>
          <w:tcPr>
            <w:tcW w:w="519" w:type="dxa"/>
            <w:shd w:val="clear" w:color="auto" w:fill="203764"/>
            <w:textDirection w:val="btLr"/>
            <w:vAlign w:val="bottom"/>
          </w:tcPr>
          <w:p w14:paraId="62D11536" w14:textId="77777777" w:rsidR="008417A3" w:rsidRPr="00E9582B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E9582B">
              <w:rPr>
                <w:color w:val="FFFFFF"/>
                <w:sz w:val="15"/>
                <w:szCs w:val="15"/>
              </w:rPr>
              <w:t>Week 20</w:t>
            </w:r>
          </w:p>
        </w:tc>
      </w:tr>
      <w:tr w:rsidR="008417A3" w:rsidRPr="00E9582B" w14:paraId="4FA006C2" w14:textId="77777777" w:rsidTr="0018254D">
        <w:tc>
          <w:tcPr>
            <w:tcW w:w="2896" w:type="dxa"/>
            <w:vMerge w:val="restart"/>
          </w:tcPr>
          <w:p w14:paraId="2E4F4E5A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01. Main Equipment purchasing</w:t>
            </w:r>
          </w:p>
        </w:tc>
        <w:tc>
          <w:tcPr>
            <w:tcW w:w="901" w:type="dxa"/>
            <w:tcBorders>
              <w:bottom w:val="single" w:sz="2" w:space="0" w:color="231F20"/>
            </w:tcBorders>
          </w:tcPr>
          <w:p w14:paraId="337DA44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bottom w:val="single" w:sz="2" w:space="0" w:color="231F20"/>
            </w:tcBorders>
          </w:tcPr>
          <w:p w14:paraId="7614A3A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bottom w:val="single" w:sz="2" w:space="0" w:color="231F20"/>
            </w:tcBorders>
          </w:tcPr>
          <w:p w14:paraId="10D7A97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bottom w:val="single" w:sz="2" w:space="0" w:color="231F20"/>
            </w:tcBorders>
          </w:tcPr>
          <w:p w14:paraId="3C8D2C0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0EDF9ED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33DCF60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3ED6F0D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56E2257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3CC463B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5532CF6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194C884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2814D30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41F1699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656CDE2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1C94957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0B37527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6462B32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3980EEC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22547CC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1E43417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15328EE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50D06163" w14:textId="77777777" w:rsidTr="0018254D">
        <w:tc>
          <w:tcPr>
            <w:tcW w:w="2896" w:type="dxa"/>
            <w:vMerge/>
            <w:tcBorders>
              <w:top w:val="nil"/>
            </w:tcBorders>
          </w:tcPr>
          <w:p w14:paraId="49302315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56BEB7F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DA468A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750AEE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D52D01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D0541E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DBEA61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5F7AD5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9C166F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B9766A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A49B72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903827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B11DD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3D1CE3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2E1E8E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FB0D19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D65685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61C82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0491AB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F9303C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04913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844572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710B384D" w14:textId="77777777" w:rsidTr="0018254D">
        <w:tc>
          <w:tcPr>
            <w:tcW w:w="2896" w:type="dxa"/>
            <w:vMerge w:val="restart"/>
          </w:tcPr>
          <w:p w14:paraId="6534F438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02. Civil Works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3B89FFB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82383C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583CFB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CC3CE6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ED2577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671D7B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6DEB8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F2C9D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C36A88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7EC384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C38EC7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D3784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1BB063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EEABA4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DF851F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A6E32D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0A183C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F4A28B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08B4D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80E9D8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3BD524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7180AE66" w14:textId="77777777" w:rsidTr="0018254D">
        <w:tc>
          <w:tcPr>
            <w:tcW w:w="2896" w:type="dxa"/>
            <w:vMerge/>
            <w:tcBorders>
              <w:top w:val="nil"/>
            </w:tcBorders>
          </w:tcPr>
          <w:p w14:paraId="567BC421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651FFE0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7613CC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86600F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C3F55E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4CE45E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5D368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01403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A0A5FA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03FD9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24F3C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BA91CA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1BCA96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DBAB3F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E981B9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C678DE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BBACDA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8703C2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BFD4A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4E88A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5DE258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653376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04E07E75" w14:textId="77777777" w:rsidTr="0018254D">
        <w:tc>
          <w:tcPr>
            <w:tcW w:w="2896" w:type="dxa"/>
            <w:vMerge w:val="restart"/>
          </w:tcPr>
          <w:p w14:paraId="70AF6C5F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03. LV Electrical works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14DD795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F83D53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F969E8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04D7AA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768884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040090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3A7C64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6DB4F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9C3F2D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D4737A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02E176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3454E5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DB641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F9B40E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214A15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C7F2F9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652C18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FD6241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5326E7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AC5110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52B9AD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423B4EC8" w14:textId="77777777" w:rsidTr="0018254D">
        <w:tc>
          <w:tcPr>
            <w:tcW w:w="2896" w:type="dxa"/>
            <w:vMerge/>
            <w:tcBorders>
              <w:top w:val="nil"/>
            </w:tcBorders>
          </w:tcPr>
          <w:p w14:paraId="335FF924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03E59B1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A7C9AD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94D659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93EA41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329476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1A5978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8B3171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988DF2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2E51F9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AFA214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8DB5B7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250A05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A235D8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9C8DC6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9BCA17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8ABBE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95761D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8503AB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8E8286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D63200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ECFBAB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0C725F27" w14:textId="77777777" w:rsidTr="0018254D">
        <w:tc>
          <w:tcPr>
            <w:tcW w:w="2896" w:type="dxa"/>
            <w:vMerge w:val="restart"/>
          </w:tcPr>
          <w:p w14:paraId="784A26FE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04. DC Boxes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4FC6E46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C34D5E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1FFB9C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A8677C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3AE1CD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995D84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497B42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AE7F0A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F07E30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C9D4B6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962695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F6EF31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E6F6DD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3D6112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5CA74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B89819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53E60C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5140FD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DB122A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F8BD95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31E4CB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02D5B874" w14:textId="77777777" w:rsidTr="0018254D">
        <w:tc>
          <w:tcPr>
            <w:tcW w:w="2896" w:type="dxa"/>
            <w:vMerge/>
            <w:tcBorders>
              <w:top w:val="nil"/>
            </w:tcBorders>
          </w:tcPr>
          <w:p w14:paraId="1AB91E02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4AC0E71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56EA90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156A66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43A1D0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479439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B22660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1B0C52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58936B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C0630B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48748C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4FFB68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10A811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B07D2C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2D305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EA39D7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5DBE83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068830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477D02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37A3B5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3446A0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2A36E9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6B7DDD3C" w14:textId="77777777" w:rsidTr="0018254D">
        <w:tc>
          <w:tcPr>
            <w:tcW w:w="2896" w:type="dxa"/>
            <w:vMerge w:val="restart"/>
          </w:tcPr>
          <w:p w14:paraId="5C11E36D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05. Inverters, Transformers &amp; Cells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354EA9A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5CF99C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84C2C6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D5070F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2099B4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595CDF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F0ACC1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C44DFB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946E9B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080C57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724DBC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C0FF77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B95ADC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839914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880C2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547954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35AAF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ECA31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398FA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348115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ECF22F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2E8AC03D" w14:textId="77777777" w:rsidTr="0018254D">
        <w:tc>
          <w:tcPr>
            <w:tcW w:w="2896" w:type="dxa"/>
            <w:vMerge/>
            <w:tcBorders>
              <w:top w:val="nil"/>
            </w:tcBorders>
          </w:tcPr>
          <w:p w14:paraId="569D46D9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6AB3DD0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13257F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365681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456E72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4EF019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01BB9E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2B8469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278B6A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C039CB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1A05BA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FE98FB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E3ACB6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099EE2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C534AB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266B09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92583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14F267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482D5E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A54EDB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73137E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3BC89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33C2D237" w14:textId="77777777" w:rsidTr="0018254D">
        <w:tc>
          <w:tcPr>
            <w:tcW w:w="2896" w:type="dxa"/>
            <w:vMerge w:val="restart"/>
          </w:tcPr>
          <w:p w14:paraId="1BFDC246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06. Frame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7112B04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5024EA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48FCD4E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BC4208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E21746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47B493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8B4ACD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581A4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CF53C5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7196719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494DD4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DF9092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5E06D96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DD9069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9DE5BF8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27B0AC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558DA9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CC6C78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0E10C1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49A836F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B11D6D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E9582B" w14:paraId="09EF456E" w14:textId="77777777" w:rsidTr="0018254D">
        <w:tc>
          <w:tcPr>
            <w:tcW w:w="2896" w:type="dxa"/>
            <w:vMerge/>
            <w:tcBorders>
              <w:top w:val="nil"/>
            </w:tcBorders>
          </w:tcPr>
          <w:p w14:paraId="540745DF" w14:textId="77777777" w:rsidR="008417A3" w:rsidRPr="00E9582B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3610573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BEE1B8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8A3591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D9CDC8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5C4405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4E43C2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2E40D51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1DFA6E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C12DAE3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A6410C0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BE3913C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4476B7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2F25E5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71A0C9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D61E6A7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FDA80CA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C8BA36B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409182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BEFCF82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9F86B24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A3337C5" w14:textId="77777777" w:rsidR="008417A3" w:rsidRPr="00E9582B" w:rsidRDefault="008417A3" w:rsidP="00E9582B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00E76D7A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56C46F69" w14:textId="0A8F18BA" w:rsidR="0018254D" w:rsidRPr="00E9582B" w:rsidRDefault="0018254D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07. Frame installer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48F2F1E6" w14:textId="2EB43DDC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B36EDD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54EBFB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91DF0A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CA6056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82AB00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8B0452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D58C02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0CF943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676073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8FF2E1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097AD7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5E5FC1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055DC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FEC013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BF8B92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FE51E1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C0F07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BD4D17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E75188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D3AB96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624761E1" w14:textId="77777777" w:rsidTr="001C622B">
        <w:tc>
          <w:tcPr>
            <w:tcW w:w="2896" w:type="dxa"/>
            <w:vMerge/>
          </w:tcPr>
          <w:p w14:paraId="5FB71FD1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0F4C7E21" w14:textId="6782D0AC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48F6C5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D3D045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8DCBEF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7980F5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F92044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FBAF90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2F138B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B19D23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8A387D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49F0B7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887FB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398906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E9BCF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802B33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AA0E40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9596F4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70E1B1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31C1E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E7B8F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2B0C37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601C5B7E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5E83896A" w14:textId="3AEED7CD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08. Panels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773B90C7" w14:textId="77D9A3F1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32E2A5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D1C063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727D41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E01055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837E72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3AA99C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2D966D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94C1FB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86ADF1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FC729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DC57FA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CBEC6E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DE0EC8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DEA67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0A5490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FF02A1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8AF72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D37EA8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52E388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93C79E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1B4FDD7E" w14:textId="77777777" w:rsidTr="002A3D8E">
        <w:tc>
          <w:tcPr>
            <w:tcW w:w="2896" w:type="dxa"/>
            <w:vMerge/>
          </w:tcPr>
          <w:p w14:paraId="2A202FA7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2FD0DDEE" w14:textId="61F0E943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ADEB92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D71976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9CB52D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834FF6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38013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9293A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937929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3FF565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59F226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4F71C5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705F59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AAA809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A14BEB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E4FE0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F1DE9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0F5C38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F5A654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9ED770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5FCB7B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B1FBAD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4828396F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132C9488" w14:textId="4A3033C9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09. HV Electrical works - Customer part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304AD8A9" w14:textId="363F8567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266882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28272A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175176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40FC72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C58CD6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5CBFFB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E1EFF7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63AE07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BC2924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27234E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264B24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C18FDC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5CCA8E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778E8E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8AF1B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1676AC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778D6D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1D7FCC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609615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0E83AE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780B8297" w14:textId="77777777" w:rsidTr="005A562D">
        <w:tc>
          <w:tcPr>
            <w:tcW w:w="2896" w:type="dxa"/>
            <w:vMerge/>
          </w:tcPr>
          <w:p w14:paraId="15260EA6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700CC4FA" w14:textId="6C9DC8FF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4EDA06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B2EA94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82165F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4522FD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001326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8F76C3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FF48C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A98E3F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6E98D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BE9E0E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658FE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14E5B2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0C810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8BF8FE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01B73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4DE885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820E61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126F51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E944D5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A66E27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445D52C4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6CA1A0DA" w14:textId="4B3D0D62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10. HV Electrical works - DNO part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0FA4C45C" w14:textId="00373CD3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F0DA5F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9A48C1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89FDB6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7B1A27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4B3709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2F379A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18F781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7FF554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976C0B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BCACF2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79828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92395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2AE511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6A9A3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8AAA07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4DB04C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153BA7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425FF9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0CBF85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C02D97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30CA061F" w14:textId="77777777" w:rsidTr="003956DC">
        <w:tc>
          <w:tcPr>
            <w:tcW w:w="2896" w:type="dxa"/>
            <w:vMerge/>
          </w:tcPr>
          <w:p w14:paraId="1AC94867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36EB6472" w14:textId="515995B9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F7938C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883786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6AE6F5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CF3373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99A69E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3DCFDB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FFD02B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85DB55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E01BCE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B94AB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73B23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F896F4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67EDB9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BA55B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7739F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6F8064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414F50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30912D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24A14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E4B7B6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06E084DB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1F0A8B28" w14:textId="6E557955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11. CCTV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728937E6" w14:textId="601C9F6C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5325F8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8868F8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D3D530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4A7590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31077B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9CE0E4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105E53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A36C39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1FA97E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5A2522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F36AF2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FEB721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683E7C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D5F322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12F35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A0EBBF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24D6DE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F7F520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27B899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85A9A5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554632AC" w14:textId="77777777" w:rsidTr="00F0628F">
        <w:tc>
          <w:tcPr>
            <w:tcW w:w="2896" w:type="dxa"/>
            <w:vMerge/>
          </w:tcPr>
          <w:p w14:paraId="6AA9FBD5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162F0FCB" w14:textId="0112D15F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67DAA6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DFFDC9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BBF0B5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B21D03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B3D5A6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BC29A8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3B011B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4A3F13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06AC2F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AC6901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E91AC3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587FA1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C913A5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A77DF1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B74EA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A5029F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066BA6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009DAC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51C056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F08F25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77A51BEA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1E6503E8" w14:textId="142CD26D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12. Communications and Plant Monitoring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2453ADB4" w14:textId="1691612A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93BA4B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02BB20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759F92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1B75C7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26386F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F3D98F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922D1A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7D14F2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3D75FF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8887E4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761995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44DB9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AA873F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7685B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CF5221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32986F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B2AF3E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9DC377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048B9C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10CEB2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773BD929" w14:textId="77777777" w:rsidTr="00B763B4">
        <w:tc>
          <w:tcPr>
            <w:tcW w:w="2896" w:type="dxa"/>
            <w:vMerge/>
          </w:tcPr>
          <w:p w14:paraId="5F3E4C97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740D28F9" w14:textId="4E06FCA5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7E9DCC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1C7B61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5A1EE4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03F8DD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131156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30DB40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FC14F0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602C15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2C0577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7E730F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B4D4B7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F54203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965BD7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F22815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9C954F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BCCE6C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EBDA3A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C3CFFB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B2AB74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0C596E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57EAF1F3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3EDF8E8B" w14:textId="6B50D2C3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13. Testing and commissioning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216C5173" w14:textId="16B27ABA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37D724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E96154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EBA94C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6E9EC7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7221D4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2C8EFA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19F880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031652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20189D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012CC3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C300C4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A54CF0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296E5F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201AEF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5A313D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C3C5F6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25569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A7722F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78618B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E6F891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6B6835F9" w14:textId="77777777" w:rsidTr="008C7E5C">
        <w:tc>
          <w:tcPr>
            <w:tcW w:w="2896" w:type="dxa"/>
            <w:vMerge/>
          </w:tcPr>
          <w:p w14:paraId="3D096B93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2D70C7F6" w14:textId="17EB7484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AB3EEE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3DFDE4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E5FB1B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830DA5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53461E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59D3DF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C5E7B5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FAF10F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A2BF6A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3A253B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5724E4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D32AA0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BB0AD8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FDBA4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7DF420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AF4EE6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16A693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A542D1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A53973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3DCDF1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022748F4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48525D07" w14:textId="382657F6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14. Fencing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1AC7A5CB" w14:textId="32094F5D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83024D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A01A8D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CB61EA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1C21C5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C6409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6A9054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D3B2FA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2A01DD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A5AAD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5976C2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D1D8FB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21EBD5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051868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2A1873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9CCEAA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551D35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F259AE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0B56CA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B156A5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F9CEC7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59637F17" w14:textId="77777777" w:rsidTr="00F7305B">
        <w:tc>
          <w:tcPr>
            <w:tcW w:w="2896" w:type="dxa"/>
            <w:vMerge/>
          </w:tcPr>
          <w:p w14:paraId="0685E012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58F1C3B1" w14:textId="590F7F74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DED3D2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14F276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4A7836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9687F8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8F11C9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4E359D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0FAB71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D4FD94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B4F81C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431F12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AFE354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54F787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CCDDC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265A4E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0747BA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FB7821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E0590F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96C54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11ABFC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A3D369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032A8562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77644B80" w14:textId="114BC1F1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15. Specific for the project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5DB16B61" w14:textId="225BFD04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7A71481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66E6C09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3D7749F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45DF5F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B16E5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8E25A7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EB4774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C5154B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72B834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B58780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C02D10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31AFEB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DAAC3C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B2517C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90D5A7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0559EF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FC13CA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33FDBD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3E1511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5EFFF8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0AF5A868" w14:textId="77777777" w:rsidTr="009857DA">
        <w:tc>
          <w:tcPr>
            <w:tcW w:w="2896" w:type="dxa"/>
            <w:vMerge/>
          </w:tcPr>
          <w:p w14:paraId="064362FF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623987EF" w14:textId="0D4A64AB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420B79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630C91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89E728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19BBD3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B5E41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2FBC6F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00C69D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7461A5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76DCB1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A14BD0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8A535B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50AD52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BA0C01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0F61AA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C6972E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468DF0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40FFD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6A47F7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FBB3C0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CFA575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67FC7753" w14:textId="77777777" w:rsidTr="0018254D">
        <w:tc>
          <w:tcPr>
            <w:tcW w:w="2896" w:type="dxa"/>
            <w:vMerge w:val="restart"/>
            <w:tcBorders>
              <w:top w:val="nil"/>
            </w:tcBorders>
          </w:tcPr>
          <w:p w14:paraId="61D22E99" w14:textId="5B7A95EC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  <w:r w:rsidRPr="00E9582B">
              <w:rPr>
                <w:b/>
                <w:color w:val="231F20"/>
                <w:sz w:val="15"/>
                <w:szCs w:val="15"/>
              </w:rPr>
              <w:t>16. Indirect costs</w:t>
            </w: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575296AC" w14:textId="08D678B9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66B1E54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267727D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443FA30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85EAB3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2DB757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835FBD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A0B6E5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3395474A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0DCBE8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F84D51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5EFD41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CA8113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6A95C8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A4FC50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1468A3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A303BD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773756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36AC368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1D75D52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E240C6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E9582B" w14:paraId="2A1FF99D" w14:textId="77777777" w:rsidTr="00025AFD">
        <w:tc>
          <w:tcPr>
            <w:tcW w:w="2896" w:type="dxa"/>
            <w:vMerge/>
          </w:tcPr>
          <w:p w14:paraId="41C3F9BA" w14:textId="77777777" w:rsidR="0018254D" w:rsidRPr="00E9582B" w:rsidRDefault="0018254D" w:rsidP="0018254D">
            <w:pPr>
              <w:pStyle w:val="Textoindependiente"/>
              <w:spacing w:after="0"/>
              <w:jc w:val="left"/>
              <w:rPr>
                <w:b/>
                <w:color w:val="231F20"/>
                <w:sz w:val="15"/>
                <w:szCs w:val="15"/>
              </w:rPr>
            </w:pPr>
          </w:p>
        </w:tc>
        <w:tc>
          <w:tcPr>
            <w:tcW w:w="901" w:type="dxa"/>
            <w:tcBorders>
              <w:top w:val="single" w:sz="2" w:space="0" w:color="231F20"/>
              <w:bottom w:val="single" w:sz="2" w:space="0" w:color="231F20"/>
            </w:tcBorders>
          </w:tcPr>
          <w:p w14:paraId="16501BAE" w14:textId="27B7CCF6" w:rsidR="0018254D" w:rsidRPr="00E9582B" w:rsidRDefault="0018254D" w:rsidP="0018254D">
            <w:pPr>
              <w:pStyle w:val="Textoindependiente"/>
              <w:spacing w:after="0"/>
              <w:rPr>
                <w:color w:val="231F20"/>
                <w:sz w:val="15"/>
                <w:szCs w:val="15"/>
              </w:rPr>
            </w:pPr>
            <w:r w:rsidRPr="00E9582B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1A42A42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09A019A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  <w:bottom w:val="single" w:sz="2" w:space="0" w:color="231F20"/>
            </w:tcBorders>
          </w:tcPr>
          <w:p w14:paraId="5E04D8F5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B041F2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682CB19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5A639E3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507843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C692301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870A717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4C7135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143EDA36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A46142C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7D80AB8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C42630B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9DE6B9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54D294D0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DA3CD4D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0007BF5E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44453C0F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  <w:bottom w:val="single" w:sz="2" w:space="0" w:color="231F20"/>
            </w:tcBorders>
          </w:tcPr>
          <w:p w14:paraId="2F1DED29" w14:textId="77777777" w:rsidR="0018254D" w:rsidRPr="00E9582B" w:rsidRDefault="0018254D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</w:tbl>
    <w:p w14:paraId="3B473DAA" w14:textId="77777777" w:rsidR="008417A3" w:rsidRPr="0018254D" w:rsidRDefault="008417A3" w:rsidP="0018254D">
      <w:pPr>
        <w:pStyle w:val="Textoindependiente"/>
        <w:spacing w:after="0"/>
        <w:rPr>
          <w:sz w:val="15"/>
          <w:szCs w:val="15"/>
        </w:rPr>
      </w:pPr>
    </w:p>
    <w:tbl>
      <w:tblPr>
        <w:tblW w:w="5000" w:type="pct"/>
        <w:tblBorders>
          <w:top w:val="single" w:sz="6" w:space="0" w:color="231F20"/>
          <w:left w:val="single" w:sz="6" w:space="0" w:color="231F20"/>
          <w:bottom w:val="single" w:sz="6" w:space="0" w:color="231F20"/>
          <w:right w:val="single" w:sz="6" w:space="0" w:color="231F20"/>
          <w:insideH w:val="single" w:sz="6" w:space="0" w:color="231F20"/>
          <w:insideV w:val="single" w:sz="6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896"/>
        <w:gridCol w:w="901"/>
        <w:gridCol w:w="518"/>
        <w:gridCol w:w="518"/>
        <w:gridCol w:w="518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 w:rsidR="008417A3" w:rsidRPr="0018254D" w14:paraId="2EF96056" w14:textId="77777777" w:rsidTr="0018254D">
        <w:tc>
          <w:tcPr>
            <w:tcW w:w="2896" w:type="dxa"/>
            <w:tcBorders>
              <w:bottom w:val="single" w:sz="2" w:space="0" w:color="231F20"/>
            </w:tcBorders>
          </w:tcPr>
          <w:p w14:paraId="7D8A00C1" w14:textId="77777777" w:rsidR="008417A3" w:rsidRPr="0018254D" w:rsidRDefault="008417A3" w:rsidP="0018254D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TOTAL WEEKLY PLAN</w:t>
            </w:r>
          </w:p>
        </w:tc>
        <w:tc>
          <w:tcPr>
            <w:tcW w:w="901" w:type="dxa"/>
            <w:tcBorders>
              <w:bottom w:val="single" w:sz="2" w:space="0" w:color="231F20"/>
            </w:tcBorders>
          </w:tcPr>
          <w:p w14:paraId="324BED7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518" w:type="dxa"/>
            <w:tcBorders>
              <w:bottom w:val="single" w:sz="2" w:space="0" w:color="231F20"/>
            </w:tcBorders>
          </w:tcPr>
          <w:p w14:paraId="25E0CF4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bottom w:val="single" w:sz="2" w:space="0" w:color="231F20"/>
            </w:tcBorders>
          </w:tcPr>
          <w:p w14:paraId="3C7DD99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bottom w:val="single" w:sz="2" w:space="0" w:color="231F20"/>
            </w:tcBorders>
          </w:tcPr>
          <w:p w14:paraId="4310A80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710A12C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2A7ED25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5E57B45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65AF11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082EF6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0CA2E72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608AC27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465366B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08991EC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753E82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7A0EEF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2A13752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47822A9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67A9B3E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7466BFB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24D4B3E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bottom w:val="single" w:sz="2" w:space="0" w:color="231F20"/>
            </w:tcBorders>
          </w:tcPr>
          <w:p w14:paraId="0F07880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D780319" w14:textId="77777777" w:rsidTr="0018254D">
        <w:tc>
          <w:tcPr>
            <w:tcW w:w="2896" w:type="dxa"/>
            <w:tcBorders>
              <w:top w:val="single" w:sz="2" w:space="0" w:color="231F20"/>
            </w:tcBorders>
          </w:tcPr>
          <w:p w14:paraId="2FF19225" w14:textId="77777777" w:rsidR="008417A3" w:rsidRPr="0018254D" w:rsidRDefault="008417A3" w:rsidP="0018254D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TOTAL WEEKLY ACTUAL</w:t>
            </w:r>
          </w:p>
        </w:tc>
        <w:tc>
          <w:tcPr>
            <w:tcW w:w="901" w:type="dxa"/>
            <w:tcBorders>
              <w:top w:val="single" w:sz="2" w:space="0" w:color="231F20"/>
            </w:tcBorders>
          </w:tcPr>
          <w:p w14:paraId="6180532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518" w:type="dxa"/>
            <w:tcBorders>
              <w:top w:val="single" w:sz="2" w:space="0" w:color="231F20"/>
            </w:tcBorders>
          </w:tcPr>
          <w:p w14:paraId="1303FF5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</w:tcBorders>
          </w:tcPr>
          <w:p w14:paraId="1B66F76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8" w:type="dxa"/>
            <w:tcBorders>
              <w:top w:val="single" w:sz="2" w:space="0" w:color="231F20"/>
            </w:tcBorders>
          </w:tcPr>
          <w:p w14:paraId="582E2BF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7E59A51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501FD8B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70CAEC6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33DD18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43EF4C8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4E58F47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45A8913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6ED7C61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66D75BC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6EE827F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5B5257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00E1337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5A7FE4C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77784E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5D698B1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350A3A3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519" w:type="dxa"/>
            <w:tcBorders>
              <w:top w:val="single" w:sz="2" w:space="0" w:color="231F20"/>
            </w:tcBorders>
          </w:tcPr>
          <w:p w14:paraId="64690F2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</w:tbl>
    <w:p w14:paraId="701B9013" w14:textId="43984DA4" w:rsidR="008417A3" w:rsidRDefault="008417A3" w:rsidP="0018254D">
      <w:pPr>
        <w:pStyle w:val="Textoindependiente"/>
        <w:spacing w:after="0"/>
      </w:pPr>
    </w:p>
    <w:tbl>
      <w:tblPr>
        <w:tblW w:w="5000" w:type="pct"/>
        <w:tblBorders>
          <w:top w:val="single" w:sz="12" w:space="0" w:color="17365D" w:themeColor="text2" w:themeShade="BF"/>
          <w:left w:val="single" w:sz="12" w:space="0" w:color="17365D" w:themeColor="text2" w:themeShade="BF"/>
          <w:bottom w:val="single" w:sz="12" w:space="0" w:color="17365D" w:themeColor="text2" w:themeShade="BF"/>
          <w:right w:val="single" w:sz="12" w:space="0" w:color="17365D" w:themeColor="text2" w:themeShade="BF"/>
        </w:tblBorders>
        <w:tblLayout w:type="fixed"/>
        <w:tblLook w:val="01E0" w:firstRow="1" w:lastRow="1" w:firstColumn="1" w:lastColumn="1" w:noHBand="0" w:noVBand="0"/>
      </w:tblPr>
      <w:tblGrid>
        <w:gridCol w:w="3981"/>
        <w:gridCol w:w="10193"/>
      </w:tblGrid>
      <w:tr w:rsidR="0018254D" w:rsidRPr="0009438A" w14:paraId="09351923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045AE204" w14:textId="77777777" w:rsidR="0018254D" w:rsidRPr="0009438A" w:rsidRDefault="0018254D" w:rsidP="0018254D">
            <w:pPr>
              <w:pStyle w:val="Textoindependiente"/>
              <w:pageBreakBefore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2D9D5E3D" w14:textId="77777777" w:rsidR="0018254D" w:rsidRPr="0009438A" w:rsidRDefault="0018254D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09438A" w14:paraId="561D8233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5512186C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PROJECT TITLE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323FD6BB" w14:textId="77777777" w:rsidR="0018254D" w:rsidRPr="0009438A" w:rsidRDefault="0018254D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09438A" w14:paraId="3C82B5DA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4518B632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CLIENT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60126392" w14:textId="77777777" w:rsidR="0018254D" w:rsidRPr="0009438A" w:rsidRDefault="0018254D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09438A" w14:paraId="76F217E3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7D872F8D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LOCALIZATION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46383FBD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Chile</w:t>
            </w:r>
          </w:p>
        </w:tc>
      </w:tr>
      <w:tr w:rsidR="0018254D" w:rsidRPr="0009438A" w14:paraId="7CEC5F8C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408B64B0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CUT-OFF DATE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3EA28C47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w w:val="105"/>
                <w:sz w:val="15"/>
                <w:szCs w:val="15"/>
              </w:rPr>
              <w:t>yyyy</w:t>
            </w:r>
            <w:proofErr w:type="spellEnd"/>
          </w:p>
        </w:tc>
      </w:tr>
    </w:tbl>
    <w:p w14:paraId="44E76944" w14:textId="7EF4DDCA" w:rsidR="0018254D" w:rsidRDefault="0018254D" w:rsidP="0018254D">
      <w:pPr>
        <w:pStyle w:val="Textoindependiente"/>
        <w:spacing w:after="0"/>
      </w:pPr>
    </w:p>
    <w:tbl>
      <w:tblPr>
        <w:tblStyle w:val="Tablaconcuadrcula"/>
        <w:tblW w:w="0" w:type="auto"/>
        <w:jc w:val="center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14174"/>
      </w:tblGrid>
      <w:tr w:rsidR="0018254D" w:rsidRPr="0018254D" w14:paraId="725E7925" w14:textId="77777777" w:rsidTr="0018254D">
        <w:trPr>
          <w:jc w:val="center"/>
        </w:trPr>
        <w:tc>
          <w:tcPr>
            <w:tcW w:w="14174" w:type="dxa"/>
            <w:shd w:val="clear" w:color="auto" w:fill="17365D" w:themeFill="text2" w:themeFillShade="BF"/>
          </w:tcPr>
          <w:p w14:paraId="31645D5D" w14:textId="298169C2" w:rsidR="0018254D" w:rsidRPr="0018254D" w:rsidRDefault="0018254D" w:rsidP="0018254D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8254D">
              <w:rPr>
                <w:b/>
                <w:bCs/>
                <w:sz w:val="20"/>
                <w:szCs w:val="20"/>
              </w:rPr>
              <w:t>6. CONSTRUCTION EQUIPMENT</w:t>
            </w:r>
            <w:r w:rsidR="00A1585C">
              <w:rPr>
                <w:b/>
                <w:bCs/>
                <w:sz w:val="20"/>
                <w:szCs w:val="20"/>
              </w:rPr>
              <w:t xml:space="preserve"> </w:t>
            </w:r>
            <w:r w:rsidRPr="0018254D">
              <w:rPr>
                <w:b/>
                <w:bCs/>
                <w:sz w:val="20"/>
                <w:szCs w:val="20"/>
              </w:rPr>
              <w:t>HISTOGRAM</w:t>
            </w:r>
          </w:p>
        </w:tc>
      </w:tr>
    </w:tbl>
    <w:p w14:paraId="12ED8CA4" w14:textId="74FFACA0" w:rsidR="0018254D" w:rsidRDefault="0018254D" w:rsidP="0018254D">
      <w:pPr>
        <w:pStyle w:val="Textoindependiente"/>
        <w:spacing w:after="0"/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3073"/>
      </w:tblGrid>
      <w:tr w:rsidR="0018254D" w14:paraId="534CE2AF" w14:textId="77777777" w:rsidTr="002C4884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6B30242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Layout w:type="fixed"/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17"/>
              <w:gridCol w:w="1843"/>
              <w:gridCol w:w="572"/>
              <w:gridCol w:w="572"/>
              <w:gridCol w:w="565"/>
            </w:tblGrid>
            <w:tr w:rsidR="0018254D" w:rsidRPr="008A69A3" w14:paraId="08766BD6" w14:textId="77777777" w:rsidTr="0018254D">
              <w:tc>
                <w:tcPr>
                  <w:tcW w:w="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95B3D7" w:themeFill="accent1" w:themeFillTint="99"/>
                </w:tcPr>
                <w:p w14:paraId="6C6A6887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38F8FB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TOTAL WEEKLY PLAN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29B48B6E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137" w:type="dxa"/>
                  <w:gridSpan w:val="2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0E55B110" w14:textId="77777777" w:rsidR="0018254D" w:rsidRPr="008A69A3" w:rsidRDefault="0018254D" w:rsidP="002C4884">
                  <w:pPr>
                    <w:pStyle w:val="Textoindependiente"/>
                    <w:spacing w:after="60"/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WEEKLY</w:t>
                  </w:r>
                </w:p>
              </w:tc>
            </w:tr>
            <w:tr w:rsidR="0018254D" w:rsidRPr="008A69A3" w14:paraId="62F0B0E6" w14:textId="77777777" w:rsidTr="0018254D">
              <w:tc>
                <w:tcPr>
                  <w:tcW w:w="3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2D69B" w:themeFill="accent3" w:themeFillTint="99"/>
                </w:tcPr>
                <w:p w14:paraId="4213ACFC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01AE3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TOTAL WEEKLY ACTUAL</w:t>
                  </w:r>
                </w:p>
              </w:tc>
              <w:tc>
                <w:tcPr>
                  <w:tcW w:w="572" w:type="dxa"/>
                  <w:tcBorders>
                    <w:top w:val="nil"/>
                    <w:left w:val="nil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3B743A0D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74E3D86A" w14:textId="77777777" w:rsidR="0018254D" w:rsidRPr="008A69A3" w:rsidRDefault="0018254D" w:rsidP="0018254D">
                  <w:pPr>
                    <w:pStyle w:val="Textoindependiente"/>
                    <w:spacing w:after="60"/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Plan</w:t>
                  </w: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63F25696" w14:textId="77777777" w:rsidR="0018254D" w:rsidRPr="008A69A3" w:rsidRDefault="0018254D" w:rsidP="0018254D">
                  <w:pPr>
                    <w:pStyle w:val="Textoindependiente"/>
                    <w:spacing w:after="60"/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8A69A3">
                    <w:rPr>
                      <w:b/>
                      <w:bCs/>
                      <w:sz w:val="10"/>
                      <w:szCs w:val="10"/>
                    </w:rPr>
                    <w:t>Warned</w:t>
                  </w:r>
                </w:p>
              </w:tc>
            </w:tr>
            <w:tr w:rsidR="0018254D" w:rsidRPr="008A69A3" w14:paraId="0F4A7B87" w14:textId="77777777" w:rsidTr="002C4884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  <w:shd w:val="clear" w:color="auto" w:fill="auto"/>
                </w:tcPr>
                <w:p w14:paraId="46BF63C9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3763F601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10E151FE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F1337A5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18254D" w:rsidRPr="008A69A3" w14:paraId="6B83D934" w14:textId="77777777" w:rsidTr="002C4884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  <w:shd w:val="clear" w:color="auto" w:fill="auto"/>
                </w:tcPr>
                <w:p w14:paraId="3771A191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1D500202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169C166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712D2225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18254D" w:rsidRPr="008A69A3" w14:paraId="55E07FDC" w14:textId="77777777" w:rsidTr="002C4884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3C309228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2E63E286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48F5E7ED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C2D69B" w:themeFill="accent3" w:themeFillTint="99"/>
                </w:tcPr>
                <w:p w14:paraId="1CCF403F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  <w:tr w:rsidR="0018254D" w:rsidRPr="008A69A3" w14:paraId="469D15C4" w14:textId="77777777" w:rsidTr="002C4884">
              <w:tc>
                <w:tcPr>
                  <w:tcW w:w="2160" w:type="dxa"/>
                  <w:gridSpan w:val="2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209605FF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3670D0C5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2105D3D6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5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779C6A0B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</w:tbl>
          <w:p w14:paraId="1358DE17" w14:textId="77777777" w:rsidR="0018254D" w:rsidRPr="008A69A3" w:rsidRDefault="0018254D" w:rsidP="002C4884">
            <w:pPr>
              <w:pStyle w:val="Textoindependiente"/>
              <w:spacing w:after="0"/>
              <w:rPr>
                <w:sz w:val="10"/>
                <w:szCs w:val="10"/>
              </w:rPr>
            </w:pPr>
          </w:p>
        </w:tc>
      </w:tr>
      <w:tr w:rsidR="0018254D" w14:paraId="4C0D75CB" w14:textId="77777777" w:rsidTr="002C488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A1349B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562"/>
              <w:gridCol w:w="567"/>
              <w:gridCol w:w="572"/>
            </w:tblGrid>
            <w:tr w:rsidR="0018254D" w:rsidRPr="008A69A3" w14:paraId="7951EF27" w14:textId="77777777" w:rsidTr="002C4884"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single" w:sz="12" w:space="0" w:color="000000" w:themeColor="text1"/>
                  </w:tcBorders>
                </w:tcPr>
                <w:p w14:paraId="0E6C00C5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  <w:shd w:val="clear" w:color="auto" w:fill="8DB3E2" w:themeFill="text2" w:themeFillTint="66"/>
                </w:tcPr>
                <w:p w14:paraId="60662C9A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4ACA0223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  <w:tc>
                <w:tcPr>
                  <w:tcW w:w="572" w:type="dxa"/>
                  <w:tcBorders>
                    <w:top w:val="single" w:sz="12" w:space="0" w:color="000000" w:themeColor="text1"/>
                    <w:left w:val="single" w:sz="12" w:space="0" w:color="000000" w:themeColor="text1"/>
                    <w:bottom w:val="single" w:sz="12" w:space="0" w:color="000000" w:themeColor="text1"/>
                    <w:right w:val="single" w:sz="12" w:space="0" w:color="000000" w:themeColor="text1"/>
                  </w:tcBorders>
                </w:tcPr>
                <w:p w14:paraId="42C0CBA9" w14:textId="77777777" w:rsidR="0018254D" w:rsidRPr="008A69A3" w:rsidRDefault="0018254D" w:rsidP="002C4884">
                  <w:pPr>
                    <w:pStyle w:val="Textoindependiente"/>
                    <w:spacing w:after="60"/>
                    <w:rPr>
                      <w:sz w:val="10"/>
                      <w:szCs w:val="10"/>
                    </w:rPr>
                  </w:pPr>
                </w:p>
              </w:tc>
            </w:tr>
          </w:tbl>
          <w:p w14:paraId="5750A66D" w14:textId="77777777" w:rsidR="0018254D" w:rsidRPr="008A69A3" w:rsidRDefault="0018254D" w:rsidP="002C4884">
            <w:pPr>
              <w:pStyle w:val="Textoindependiente"/>
              <w:spacing w:after="720"/>
              <w:rPr>
                <w:sz w:val="10"/>
                <w:szCs w:val="10"/>
              </w:rPr>
            </w:pPr>
          </w:p>
        </w:tc>
      </w:tr>
      <w:tr w:rsidR="0018254D" w14:paraId="2F583A1B" w14:textId="77777777" w:rsidTr="002C488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6CD08D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588988F6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18254D" w14:paraId="6FFAB86D" w14:textId="77777777" w:rsidTr="002C488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B9F77F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0758AD3D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18254D" w14:paraId="71715B9C" w14:textId="77777777" w:rsidTr="002C488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822171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3073" w:type="dxa"/>
            <w:tcBorders>
              <w:left w:val="nil"/>
              <w:right w:val="single" w:sz="4" w:space="0" w:color="auto"/>
            </w:tcBorders>
          </w:tcPr>
          <w:p w14:paraId="1B4998A3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18254D" w14:paraId="206E44FD" w14:textId="77777777" w:rsidTr="002C4884">
        <w:tc>
          <w:tcPr>
            <w:tcW w:w="110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D4766F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3073" w:type="dxa"/>
            <w:tcBorders>
              <w:left w:val="nil"/>
              <w:bottom w:val="single" w:sz="4" w:space="0" w:color="000000"/>
              <w:right w:val="single" w:sz="4" w:space="0" w:color="auto"/>
            </w:tcBorders>
          </w:tcPr>
          <w:p w14:paraId="05D03AD9" w14:textId="77777777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</w:p>
        </w:tc>
      </w:tr>
      <w:tr w:rsidR="0018254D" w:rsidRPr="004360F6" w14:paraId="2B5528C0" w14:textId="77777777" w:rsidTr="002C4884">
        <w:tc>
          <w:tcPr>
            <w:tcW w:w="110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159738E" w14:textId="7D0906FE" w:rsidR="0018254D" w:rsidRDefault="0018254D" w:rsidP="002C4884">
            <w:pPr>
              <w:pStyle w:val="Textoindependiente"/>
              <w:spacing w:after="720"/>
              <w:rPr>
                <w:sz w:val="17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1307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</w:tcPr>
          <w:p w14:paraId="1FB2D9AB" w14:textId="77777777" w:rsidR="0018254D" w:rsidRPr="004360F6" w:rsidRDefault="0018254D" w:rsidP="002C4884">
            <w:pPr>
              <w:pStyle w:val="Textoindependiente"/>
              <w:spacing w:after="720"/>
              <w:rPr>
                <w:sz w:val="17"/>
                <w:lang w:val="nl-BE"/>
              </w:rPr>
            </w:pPr>
            <w:r w:rsidRPr="004360F6">
              <w:rPr>
                <w:sz w:val="17"/>
                <w:lang w:val="nl-BE"/>
              </w:rPr>
              <w:t>Week 1 Week 2 Week 3 Week 4 Week 5 Week 6 Week 7 Week 8 Week 9 Week 10 Week 11 Week 12 Week 13 Week 14 Week 15 Week 16 Week 17 Week 18 Week 19 Week 20</w:t>
            </w:r>
          </w:p>
        </w:tc>
      </w:tr>
    </w:tbl>
    <w:p w14:paraId="0F8E74E8" w14:textId="6727A8A5" w:rsidR="0018254D" w:rsidRPr="004360F6" w:rsidRDefault="0018254D" w:rsidP="0018254D">
      <w:pPr>
        <w:pStyle w:val="Textoindependiente"/>
        <w:spacing w:after="0"/>
        <w:rPr>
          <w:lang w:val="nl-BE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3170"/>
        <w:gridCol w:w="1083"/>
        <w:gridCol w:w="497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8417A3" w:rsidRPr="0018254D" w14:paraId="438A32E7" w14:textId="77777777" w:rsidTr="0018254D">
        <w:trPr>
          <w:tblHeader/>
        </w:trPr>
        <w:tc>
          <w:tcPr>
            <w:tcW w:w="2542" w:type="dxa"/>
            <w:shd w:val="clear" w:color="auto" w:fill="203764"/>
            <w:vAlign w:val="bottom"/>
          </w:tcPr>
          <w:p w14:paraId="4BDE040A" w14:textId="77777777" w:rsidR="008417A3" w:rsidRPr="0018254D" w:rsidRDefault="008417A3" w:rsidP="0018254D">
            <w:pPr>
              <w:pStyle w:val="Textoindependiente"/>
              <w:keepNext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FFFFFF"/>
                <w:sz w:val="15"/>
                <w:szCs w:val="15"/>
              </w:rPr>
              <w:t>Work Group</w:t>
            </w:r>
          </w:p>
        </w:tc>
        <w:tc>
          <w:tcPr>
            <w:tcW w:w="868" w:type="dxa"/>
            <w:shd w:val="clear" w:color="auto" w:fill="203764"/>
            <w:vAlign w:val="bottom"/>
          </w:tcPr>
          <w:p w14:paraId="06D34C81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FFFFFF"/>
                <w:sz w:val="15"/>
                <w:szCs w:val="15"/>
              </w:rPr>
              <w:t>Plan / Actual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732A9FC4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4540172B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2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46C594ED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3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24EF2CCE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4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0696931C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5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59965C75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6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7865D2B0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7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75509023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8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2EB685A1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9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2B312F28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10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18EAD7D1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11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04662EF1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12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5F238800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13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71254788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14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3E361CF3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15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3D016986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16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7A3A0BF3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17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1FE9540D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18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554A4A6B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19</w:t>
            </w:r>
          </w:p>
        </w:tc>
        <w:tc>
          <w:tcPr>
            <w:tcW w:w="398" w:type="dxa"/>
            <w:shd w:val="clear" w:color="auto" w:fill="203764"/>
            <w:textDirection w:val="btLr"/>
            <w:vAlign w:val="bottom"/>
          </w:tcPr>
          <w:p w14:paraId="1E15C097" w14:textId="77777777" w:rsidR="008417A3" w:rsidRPr="0018254D" w:rsidRDefault="008417A3" w:rsidP="0018254D">
            <w:pPr>
              <w:pStyle w:val="Textoindependiente"/>
              <w:keepNext/>
              <w:spacing w:after="0"/>
              <w:jc w:val="center"/>
              <w:rPr>
                <w:sz w:val="15"/>
                <w:szCs w:val="15"/>
              </w:rPr>
            </w:pPr>
            <w:r w:rsidRPr="0018254D">
              <w:rPr>
                <w:color w:val="FFFFFF"/>
                <w:sz w:val="15"/>
                <w:szCs w:val="15"/>
              </w:rPr>
              <w:t>Week 20</w:t>
            </w:r>
          </w:p>
        </w:tc>
      </w:tr>
      <w:tr w:rsidR="008417A3" w:rsidRPr="0018254D" w14:paraId="614C1051" w14:textId="77777777" w:rsidTr="0018254D">
        <w:tc>
          <w:tcPr>
            <w:tcW w:w="2542" w:type="dxa"/>
            <w:vMerge w:val="restart"/>
          </w:tcPr>
          <w:p w14:paraId="27CF9DCA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Delivery lorries</w:t>
            </w:r>
          </w:p>
        </w:tc>
        <w:tc>
          <w:tcPr>
            <w:tcW w:w="868" w:type="dxa"/>
          </w:tcPr>
          <w:p w14:paraId="62E5080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0770DBF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FB459A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4DFD5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0F539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905AC0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9A4836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7519C2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0E02B3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2E65C1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67649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8A382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099782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A3424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32EDB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0D687B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120F8E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8F9A11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A4D94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E3032F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A1EF93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31EECCC" w14:textId="77777777" w:rsidTr="0018254D">
        <w:tc>
          <w:tcPr>
            <w:tcW w:w="2542" w:type="dxa"/>
            <w:vMerge/>
          </w:tcPr>
          <w:p w14:paraId="3E1AE2FF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288315D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47EADF8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88F38B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80383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F9B7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0E00A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3CE3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F78D8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FE90B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03DB8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08E84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C32A9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846551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3B834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28743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00378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5E26B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FFB53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BD8A3B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0DE3C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CE6F3A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7BC59C29" w14:textId="77777777" w:rsidTr="0018254D">
        <w:tc>
          <w:tcPr>
            <w:tcW w:w="2542" w:type="dxa"/>
            <w:vMerge w:val="restart"/>
          </w:tcPr>
          <w:p w14:paraId="746F0361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Digger 13Tn (360)</w:t>
            </w:r>
          </w:p>
        </w:tc>
        <w:tc>
          <w:tcPr>
            <w:tcW w:w="868" w:type="dxa"/>
          </w:tcPr>
          <w:p w14:paraId="61E1A60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28AC772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64B82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F8F8C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6D7B1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E18A23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13BE9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82AF6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290878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ACD10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DB410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5B44D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6D0A6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35F07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5691D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24EC8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89386B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EA4A5E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7D4C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FE3C2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65591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57B7DAE0" w14:textId="77777777" w:rsidTr="0018254D">
        <w:tc>
          <w:tcPr>
            <w:tcW w:w="2542" w:type="dxa"/>
            <w:vMerge/>
          </w:tcPr>
          <w:p w14:paraId="6704C52E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3D0D725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47E769E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3D608D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1E4F7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DA570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1496B2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89FA4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F7DA34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EE464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0B811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6515A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FD1C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E423E1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E53D98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CC271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003A5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DE959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1DCD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6DD6D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D6EE7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687EDB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02BE8376" w14:textId="77777777" w:rsidTr="0018254D">
        <w:tc>
          <w:tcPr>
            <w:tcW w:w="2542" w:type="dxa"/>
            <w:vMerge w:val="restart"/>
          </w:tcPr>
          <w:p w14:paraId="4354A934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Digger 8Tn (360)</w:t>
            </w:r>
          </w:p>
        </w:tc>
        <w:tc>
          <w:tcPr>
            <w:tcW w:w="868" w:type="dxa"/>
          </w:tcPr>
          <w:p w14:paraId="21EC03F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7660C68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AE661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29064A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871B6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D610B3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EF7898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62FBF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56843D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FF492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A7146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C73B3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38826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F085B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5456E9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3B0F69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F0E76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2E95CF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A12D3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B4FEE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489BA5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4B2C366A" w14:textId="77777777" w:rsidTr="0018254D">
        <w:tc>
          <w:tcPr>
            <w:tcW w:w="2542" w:type="dxa"/>
            <w:vMerge/>
          </w:tcPr>
          <w:p w14:paraId="61C5EFE6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019146F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3D5B43B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42D91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C8E4EF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7777C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3BBDC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ED428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31D315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F9E43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B40EA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8A226C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FB7916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0517A0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0C32A1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31D1F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512AB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E00EC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A4153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CF349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21CC5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A807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13209641" w14:textId="77777777" w:rsidTr="0018254D">
        <w:tc>
          <w:tcPr>
            <w:tcW w:w="2542" w:type="dxa"/>
            <w:vMerge w:val="restart"/>
          </w:tcPr>
          <w:p w14:paraId="7A305181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Digger 5Tn (360)</w:t>
            </w:r>
          </w:p>
        </w:tc>
        <w:tc>
          <w:tcPr>
            <w:tcW w:w="868" w:type="dxa"/>
          </w:tcPr>
          <w:p w14:paraId="2AB3A94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497162A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E28F6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7A49AD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0D41E7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A098B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00F58C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7CDC24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A20A0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267CD9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347F1D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160EA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3D5A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CFBDD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B384A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0F4CB7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2D808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A9542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10F099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F04F2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61A89A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6E7B2DF2" w14:textId="77777777" w:rsidTr="0018254D">
        <w:tc>
          <w:tcPr>
            <w:tcW w:w="2542" w:type="dxa"/>
            <w:vMerge/>
          </w:tcPr>
          <w:p w14:paraId="6430FE5F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469B7CA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5609A2A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B0C86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0560B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85D823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59312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BF6F5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91F7C6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7F54C4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87CCC4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B4F94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CC424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217990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E5759D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1E904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792DC4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8193E7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7E880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034D60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60466F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1EF256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37E48215" w14:textId="77777777" w:rsidTr="0018254D">
        <w:tc>
          <w:tcPr>
            <w:tcW w:w="2542" w:type="dxa"/>
            <w:vMerge w:val="restart"/>
          </w:tcPr>
          <w:p w14:paraId="069E7FF9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Telehandler</w:t>
            </w:r>
          </w:p>
        </w:tc>
        <w:tc>
          <w:tcPr>
            <w:tcW w:w="868" w:type="dxa"/>
          </w:tcPr>
          <w:p w14:paraId="09A02C0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60C5E7B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356B21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FFB040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D775E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3D349E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C7103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EC6CE8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EDC6C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EF301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21573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EA60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7C7F5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82E675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3ECDD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F6C9B0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483820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41F37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CB2727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4DD3AF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2C988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41133B1A" w14:textId="77777777" w:rsidTr="0018254D">
        <w:tc>
          <w:tcPr>
            <w:tcW w:w="2542" w:type="dxa"/>
            <w:vMerge/>
          </w:tcPr>
          <w:p w14:paraId="545F2FF3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62BF72B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659FBBF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BFB513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366A9C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8D17F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3DDD15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FB5230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30D289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DA33E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0059D4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6F728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88A693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F2016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2B8D6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4DD0C5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F2FA14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14BE13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70ABC9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F1B1A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038B0A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9DEBD5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0E9952D2" w14:textId="77777777" w:rsidTr="0018254D">
        <w:tc>
          <w:tcPr>
            <w:tcW w:w="2542" w:type="dxa"/>
            <w:vMerge w:val="restart"/>
          </w:tcPr>
          <w:p w14:paraId="19CF35A1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Bobcat</w:t>
            </w:r>
          </w:p>
        </w:tc>
        <w:tc>
          <w:tcPr>
            <w:tcW w:w="868" w:type="dxa"/>
          </w:tcPr>
          <w:p w14:paraId="3D492B8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3B17527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8C3DEE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4AE97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EB076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C886C8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B7B2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55708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ACA8CF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78F844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D169E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D7ECC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A25FE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D473A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089EF1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6A6294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F8BA16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ABACC5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3F32F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92776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7FBB69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7B10CBFA" w14:textId="77777777" w:rsidTr="0018254D">
        <w:tc>
          <w:tcPr>
            <w:tcW w:w="2542" w:type="dxa"/>
            <w:vMerge/>
          </w:tcPr>
          <w:p w14:paraId="2B0AF52B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5E6C32E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77E9E8A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38EA6C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A214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F03543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C2474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1362AD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165A1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28AF1F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7720AE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199FF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1A318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6EAD27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98476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F88BD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19AB3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CB585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08F43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8EEB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E4ED3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6C47F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557780D6" w14:textId="77777777" w:rsidTr="0018254D">
        <w:tc>
          <w:tcPr>
            <w:tcW w:w="2542" w:type="dxa"/>
            <w:vMerge w:val="restart"/>
          </w:tcPr>
          <w:p w14:paraId="4E6E3772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Dumper</w:t>
            </w:r>
          </w:p>
        </w:tc>
        <w:tc>
          <w:tcPr>
            <w:tcW w:w="868" w:type="dxa"/>
          </w:tcPr>
          <w:p w14:paraId="7551F38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63F9013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2B1C18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592FC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089DA4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38897F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3B7A7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D6BC1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6FA9E6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9C1D1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154B0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AED456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8C813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46247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F21BC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20C21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7C2BE8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5150B0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354E34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A035E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406BE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5DFBD307" w14:textId="77777777" w:rsidTr="0018254D">
        <w:tc>
          <w:tcPr>
            <w:tcW w:w="2542" w:type="dxa"/>
            <w:vMerge/>
          </w:tcPr>
          <w:p w14:paraId="6496735F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7AD4F75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57220A7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FF952A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AE5749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FB6921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0FFA1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1F9130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B5AC30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3F826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D7AF8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750DA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79AA4E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2B60B5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CDDCA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9BEB3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9CAA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3395B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03C97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551D0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64813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60EB9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5C06F167" w14:textId="77777777" w:rsidTr="0018254D">
        <w:tc>
          <w:tcPr>
            <w:tcW w:w="2542" w:type="dxa"/>
            <w:vMerge w:val="restart"/>
          </w:tcPr>
          <w:p w14:paraId="20DBABA8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Sand lorries</w:t>
            </w:r>
          </w:p>
        </w:tc>
        <w:tc>
          <w:tcPr>
            <w:tcW w:w="868" w:type="dxa"/>
          </w:tcPr>
          <w:p w14:paraId="265506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26D504A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520206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C890AC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6F66E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CCCB53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50E96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F16056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D93D9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1CC48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ABBCB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C72A9B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5E6B6E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030CA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08B1D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F9A684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19F655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FF12D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81CAD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C4EAD8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64330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437AE601" w14:textId="77777777" w:rsidTr="0018254D">
        <w:tc>
          <w:tcPr>
            <w:tcW w:w="2542" w:type="dxa"/>
            <w:vMerge/>
          </w:tcPr>
          <w:p w14:paraId="1167F668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5C649C2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1AC7F3C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3E061E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217B1E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0FE6F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1C96F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D7E6F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C50AF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419EA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D6F99F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D71C4B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9548C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A14A92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5AAB20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7CD95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0AB934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3F255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87CE7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08D25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C796FE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C5C7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081C137D" w14:textId="77777777" w:rsidTr="0018254D">
        <w:tc>
          <w:tcPr>
            <w:tcW w:w="2542" w:type="dxa"/>
            <w:vMerge w:val="restart"/>
          </w:tcPr>
          <w:p w14:paraId="5CD68DD4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Gravel lorries</w:t>
            </w:r>
          </w:p>
        </w:tc>
        <w:tc>
          <w:tcPr>
            <w:tcW w:w="868" w:type="dxa"/>
          </w:tcPr>
          <w:p w14:paraId="2E0BD33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16B2864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9D5119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111E4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1C47C9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ED6A8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1D830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39963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B44859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C4A70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48767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F63CB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0838E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EE29B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C3683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82B15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FD9635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C5D90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E24A1A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E59C2D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9520E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3B65341C" w14:textId="77777777" w:rsidTr="0018254D">
        <w:tc>
          <w:tcPr>
            <w:tcW w:w="2542" w:type="dxa"/>
            <w:vMerge/>
          </w:tcPr>
          <w:p w14:paraId="38246685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677DDA6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623166D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C42CE0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E785F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20A316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C157DB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F843AF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D6977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97D1DC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ED011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24F8B0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9448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BF9D3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FE57D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07D904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C14C9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47AD90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E49D6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77A40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DB928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92236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58379CBE" w14:textId="77777777" w:rsidTr="0018254D">
        <w:tc>
          <w:tcPr>
            <w:tcW w:w="2542" w:type="dxa"/>
            <w:vMerge w:val="restart"/>
          </w:tcPr>
          <w:p w14:paraId="348CE7A8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Concrete lorries</w:t>
            </w:r>
          </w:p>
        </w:tc>
        <w:tc>
          <w:tcPr>
            <w:tcW w:w="868" w:type="dxa"/>
          </w:tcPr>
          <w:p w14:paraId="1C9FDC3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3BD00F0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DE8D9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FE9A25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065D1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C2F1CA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6AAA3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510529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E3CA86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815001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8B20EB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EB1C1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3A2164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C3E170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5067B4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B51A4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2BEFA4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953F6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AE2D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1B4F3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B9E29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13A1C6ED" w14:textId="77777777" w:rsidTr="0018254D">
        <w:tc>
          <w:tcPr>
            <w:tcW w:w="2542" w:type="dxa"/>
            <w:vMerge/>
          </w:tcPr>
          <w:p w14:paraId="6884FA97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508E5D5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009F3DA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0C025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C3581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17597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ED05F3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E05AF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C0E040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BE569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10CBFF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2D29C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CA925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1186E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70DA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37C56F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422221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C83BC8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4E55D6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E3C9C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3A4BB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577E53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A6D16E6" w14:textId="77777777" w:rsidTr="0018254D">
        <w:tc>
          <w:tcPr>
            <w:tcW w:w="2542" w:type="dxa"/>
            <w:vMerge w:val="restart"/>
          </w:tcPr>
          <w:p w14:paraId="40593875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Aggregate lorries</w:t>
            </w:r>
          </w:p>
        </w:tc>
        <w:tc>
          <w:tcPr>
            <w:tcW w:w="868" w:type="dxa"/>
          </w:tcPr>
          <w:p w14:paraId="39D7A97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218DD0B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8DC29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16E21B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90F8E8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4DB4A8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C6D81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65CA2E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E33D4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B1DA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24C64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1D7E57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28AE55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58C1B2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FAB95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A59A3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1A3F1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CF3530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DC4650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2643CD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7FF88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49E2604" w14:textId="77777777" w:rsidTr="0018254D">
        <w:tc>
          <w:tcPr>
            <w:tcW w:w="2542" w:type="dxa"/>
            <w:vMerge/>
          </w:tcPr>
          <w:p w14:paraId="36144B93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43A40D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07B85BC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A4B63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EFDB5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7BE4D4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AA7913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7B689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E69234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7A54B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11FEF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6E88E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8774A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D92865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381A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864811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B84C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362917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727AE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DE22BE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8BB7FB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C200CF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07DE299F" w14:textId="77777777" w:rsidTr="0018254D">
        <w:tc>
          <w:tcPr>
            <w:tcW w:w="2542" w:type="dxa"/>
            <w:vMerge w:val="restart"/>
          </w:tcPr>
          <w:p w14:paraId="6225299D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Winch (Cabling machine)</w:t>
            </w:r>
          </w:p>
        </w:tc>
        <w:tc>
          <w:tcPr>
            <w:tcW w:w="868" w:type="dxa"/>
          </w:tcPr>
          <w:p w14:paraId="46BA54C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75537A4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E8819F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659F15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38BE50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8DD27C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4B39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F7747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F3C581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0B65A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47C40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D3762C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D6702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D9835B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350BEB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B22C2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53D52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4258AA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4596D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B986D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767E7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138B3BB3" w14:textId="77777777" w:rsidTr="0018254D">
        <w:tc>
          <w:tcPr>
            <w:tcW w:w="2542" w:type="dxa"/>
            <w:vMerge/>
          </w:tcPr>
          <w:p w14:paraId="70EF6770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2B603A1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25A218E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A2B38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CF33A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FDDBD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E8CF0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05C2C2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165C0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3D5A1E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5B0220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11773D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BC2CEA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B7E993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C87D7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08217B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D3DC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FCCC28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50AB4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C8DA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80BF6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43C977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574131C1" w14:textId="77777777" w:rsidTr="0018254D">
        <w:tc>
          <w:tcPr>
            <w:tcW w:w="2542" w:type="dxa"/>
            <w:vMerge w:val="restart"/>
          </w:tcPr>
          <w:p w14:paraId="5F7DED7C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Pilling machine</w:t>
            </w:r>
          </w:p>
        </w:tc>
        <w:tc>
          <w:tcPr>
            <w:tcW w:w="868" w:type="dxa"/>
          </w:tcPr>
          <w:p w14:paraId="7D0C955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66CB49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DD499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75C5F4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BFD63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38A21B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53C87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E387C0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7F9D61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9795F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5FE0A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39E63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41C8B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FBEBEB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3A689C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701873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0AC371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9CA7AD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7D6A1B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0075BC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5598B4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092FBABE" w14:textId="77777777" w:rsidTr="0018254D">
        <w:tc>
          <w:tcPr>
            <w:tcW w:w="2542" w:type="dxa"/>
            <w:vMerge/>
          </w:tcPr>
          <w:p w14:paraId="7B1EA8D4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623FC68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43B0DAA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C1F55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ECEF6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DAA220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2E95DC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DBFB4A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E82FD5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23E61D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E3CC13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BCD065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379FE2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179B8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B715F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8D3535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32096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0A070F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1B844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AFA1D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E0987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45BB5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056AA8D5" w14:textId="77777777" w:rsidTr="0018254D">
        <w:tc>
          <w:tcPr>
            <w:tcW w:w="2542" w:type="dxa"/>
            <w:vMerge w:val="restart"/>
          </w:tcPr>
          <w:p w14:paraId="071BB3DD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Drilling machine</w:t>
            </w:r>
          </w:p>
        </w:tc>
        <w:tc>
          <w:tcPr>
            <w:tcW w:w="868" w:type="dxa"/>
          </w:tcPr>
          <w:p w14:paraId="4CCFD88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5CB2E2E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5B7774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A68DEC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3834C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4E0CD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C4E62D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321BA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5AEDA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A5C8E7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D240C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C0CBCB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FB13DF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A39D2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8D19CD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C7AC7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D4B6DC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BF1FA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C2EBB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7E31D3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EE57F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147DCF5A" w14:textId="77777777" w:rsidTr="0018254D">
        <w:tc>
          <w:tcPr>
            <w:tcW w:w="2542" w:type="dxa"/>
            <w:vMerge/>
          </w:tcPr>
          <w:p w14:paraId="67DBAA26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711B6B8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43F9710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715EE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F51889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5F22B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7C9AA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45025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3783E2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F5BAB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C0794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9E661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41454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10B09D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8613B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AE2DD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206D7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5142D1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212DAC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85F845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365EA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F3868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785B91E" w14:textId="77777777" w:rsidTr="0018254D">
        <w:tc>
          <w:tcPr>
            <w:tcW w:w="2542" w:type="dxa"/>
            <w:vMerge w:val="restart"/>
          </w:tcPr>
          <w:p w14:paraId="39887A66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Track lorries</w:t>
            </w:r>
          </w:p>
        </w:tc>
        <w:tc>
          <w:tcPr>
            <w:tcW w:w="868" w:type="dxa"/>
          </w:tcPr>
          <w:p w14:paraId="43CC789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163A20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FEAA5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D8C60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93119B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BB5276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B64A2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48886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CA67C8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0483C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40A51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0937F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5B5FBA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8494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395AB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5AAA3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E40407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1F507B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34F21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3779C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46931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6D24BA7" w14:textId="77777777" w:rsidTr="0018254D">
        <w:tc>
          <w:tcPr>
            <w:tcW w:w="2542" w:type="dxa"/>
            <w:vMerge/>
          </w:tcPr>
          <w:p w14:paraId="501B6C9E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4722D67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1E8B8B9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772EA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4637E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DB745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0AAB6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75F90E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8469DA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81AB7E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0E078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9430A5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EFF4F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F96316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F3005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8609FA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D8F34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F9B4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47E091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30203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B5165F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CC1186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5152441F" w14:textId="77777777" w:rsidTr="0018254D">
        <w:tc>
          <w:tcPr>
            <w:tcW w:w="2542" w:type="dxa"/>
            <w:vMerge w:val="restart"/>
          </w:tcPr>
          <w:p w14:paraId="6CAD1637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Articulated crane (Hiab)</w:t>
            </w:r>
          </w:p>
        </w:tc>
        <w:tc>
          <w:tcPr>
            <w:tcW w:w="868" w:type="dxa"/>
          </w:tcPr>
          <w:p w14:paraId="473A1FE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1BE7F9A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D614FB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93CD7D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E31D05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13578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11A47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4E0566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60A01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EEA5BF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D5C7E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62A7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CE6C9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028327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24209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203579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544E73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66413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E0522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8BBF84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E30CD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3E028842" w14:textId="77777777" w:rsidTr="0018254D">
        <w:tc>
          <w:tcPr>
            <w:tcW w:w="2542" w:type="dxa"/>
            <w:vMerge/>
          </w:tcPr>
          <w:p w14:paraId="5C0C3F63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5CE8A8E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64A4B45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A7EC5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E23757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15D38B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0563F1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7C02BE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2620E9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D7B66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C7DD36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223060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4AB39E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7D9E47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D1F230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E90271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38DC9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F72BB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9DB34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FF361C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6FB68D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F0B2A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41E79924" w14:textId="77777777" w:rsidTr="0018254D">
        <w:tc>
          <w:tcPr>
            <w:tcW w:w="2542" w:type="dxa"/>
            <w:vMerge w:val="restart"/>
          </w:tcPr>
          <w:p w14:paraId="023232C8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Self-propelled mobile crane (&gt;10Tn)</w:t>
            </w:r>
          </w:p>
        </w:tc>
        <w:tc>
          <w:tcPr>
            <w:tcW w:w="868" w:type="dxa"/>
          </w:tcPr>
          <w:p w14:paraId="5AD2DE3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66A41A0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888AC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140487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A28A6B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9192A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FB2E88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8F6C2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235816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B1B60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A0856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29B07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643B3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840B9B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20C04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17E0D4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CF7B2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B4BA1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5421A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9B017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9331B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39F5E80B" w14:textId="77777777" w:rsidTr="0018254D">
        <w:tc>
          <w:tcPr>
            <w:tcW w:w="2542" w:type="dxa"/>
            <w:vMerge/>
          </w:tcPr>
          <w:p w14:paraId="6CEADB8F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08F5E2D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5C0CA03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6BEBD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44AE3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3DB621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4F19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9E64B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A8B32C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928BD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AF2790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31AD85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EA5BA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4CB95B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13AC10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60D056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C965AF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F2BFE3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5C420A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267C7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82B9F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5257B3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4B3C8A5F" w14:textId="77777777" w:rsidTr="0018254D">
        <w:tc>
          <w:tcPr>
            <w:tcW w:w="2542" w:type="dxa"/>
            <w:vMerge w:val="restart"/>
          </w:tcPr>
          <w:p w14:paraId="29D3C4D7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Other cranes</w:t>
            </w:r>
          </w:p>
        </w:tc>
        <w:tc>
          <w:tcPr>
            <w:tcW w:w="868" w:type="dxa"/>
          </w:tcPr>
          <w:p w14:paraId="3C33339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134EE64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4E4CAA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83FE7A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6A6A9D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CF65F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987971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BCFA0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D14EE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CD357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488C12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67453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DD8455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CE846E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5F5369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3CA99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437C3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01532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EE0AF3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CAF2D2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643B1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9094AFB" w14:textId="77777777" w:rsidTr="0018254D">
        <w:tc>
          <w:tcPr>
            <w:tcW w:w="2542" w:type="dxa"/>
            <w:vMerge/>
          </w:tcPr>
          <w:p w14:paraId="6C95393F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33C224D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3A0B346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E5278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2A726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B72FB9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52B59A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1A33A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3D6AE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3B383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CE9AD4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BA9D90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DF6F58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34E5D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619D9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9E70D0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FEAE23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0F42A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1B9CE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5ED8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9A59CF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84A70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73A514DC" w14:textId="77777777" w:rsidTr="0018254D">
        <w:tc>
          <w:tcPr>
            <w:tcW w:w="2542" w:type="dxa"/>
            <w:vMerge w:val="restart"/>
          </w:tcPr>
          <w:p w14:paraId="648E4DEE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proofErr w:type="spellStart"/>
            <w:r w:rsidRPr="0018254D">
              <w:rPr>
                <w:b/>
                <w:color w:val="231F20"/>
                <w:sz w:val="15"/>
                <w:szCs w:val="15"/>
              </w:rPr>
              <w:t>Snowplow</w:t>
            </w:r>
            <w:proofErr w:type="spellEnd"/>
            <w:r w:rsidRPr="0018254D">
              <w:rPr>
                <w:b/>
                <w:color w:val="231F20"/>
                <w:sz w:val="15"/>
                <w:szCs w:val="15"/>
              </w:rPr>
              <w:t xml:space="preserve"> (</w:t>
            </w:r>
            <w:proofErr w:type="spellStart"/>
            <w:r w:rsidRPr="0018254D">
              <w:rPr>
                <w:b/>
                <w:color w:val="231F20"/>
                <w:sz w:val="15"/>
                <w:szCs w:val="15"/>
              </w:rPr>
              <w:t>Quitanieves</w:t>
            </w:r>
            <w:proofErr w:type="spellEnd"/>
            <w:r w:rsidRPr="0018254D">
              <w:rPr>
                <w:b/>
                <w:color w:val="231F20"/>
                <w:sz w:val="15"/>
                <w:szCs w:val="15"/>
              </w:rPr>
              <w:t>)</w:t>
            </w:r>
          </w:p>
        </w:tc>
        <w:tc>
          <w:tcPr>
            <w:tcW w:w="868" w:type="dxa"/>
          </w:tcPr>
          <w:p w14:paraId="42509FF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2A16A8C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2554AB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1FE3F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B7A196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2D82F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065C4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E0EF71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2B263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5670B6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2CC05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8DB883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906AD0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028E5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BE8C33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9639D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352CE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C080D8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FCDB9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E82574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95B039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03C55E4B" w14:textId="77777777" w:rsidTr="0018254D">
        <w:tc>
          <w:tcPr>
            <w:tcW w:w="2542" w:type="dxa"/>
            <w:vMerge/>
          </w:tcPr>
          <w:p w14:paraId="1F1E42CC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66F53DC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6950324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4A54A4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41F24A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9CE614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77B51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46C1A3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235788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85EC69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F6458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0D5693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32266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CF89CA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9DAA7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A0CF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34E8E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7D7364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49947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FD150D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C16A65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BF727F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A210DBA" w14:textId="77777777" w:rsidTr="0018254D">
        <w:tc>
          <w:tcPr>
            <w:tcW w:w="2542" w:type="dxa"/>
            <w:vMerge w:val="restart"/>
          </w:tcPr>
          <w:p w14:paraId="45BF06D6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Telehandler + Sweeper</w:t>
            </w:r>
          </w:p>
        </w:tc>
        <w:tc>
          <w:tcPr>
            <w:tcW w:w="868" w:type="dxa"/>
          </w:tcPr>
          <w:p w14:paraId="4C76244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6B5B484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F1CA3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E7F08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A02721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AE06F9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F2504E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A3951E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08ECA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6BB0A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F65361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8D9AD8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E320A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69B11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EBB9F3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ED6DA7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388D66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39559D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3A5ABE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C0D2B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15FFAB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4D515E71" w14:textId="77777777" w:rsidTr="0018254D">
        <w:tc>
          <w:tcPr>
            <w:tcW w:w="2542" w:type="dxa"/>
            <w:vMerge/>
          </w:tcPr>
          <w:p w14:paraId="51185F9A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2F18784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58CB13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C1DCC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53ECBC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51D62B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36034B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CD3879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061C7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77E4B3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3180B8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C7EA9E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24A0DA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FA38E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366A89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5EE0E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6E5F5C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F12854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48F87E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15D68B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785CB2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2CF7F3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2E17337D" w14:textId="77777777" w:rsidTr="0018254D">
        <w:tc>
          <w:tcPr>
            <w:tcW w:w="2542" w:type="dxa"/>
            <w:vMerge w:val="restart"/>
          </w:tcPr>
          <w:p w14:paraId="45A0E4A0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Other machinery</w:t>
            </w:r>
          </w:p>
        </w:tc>
        <w:tc>
          <w:tcPr>
            <w:tcW w:w="868" w:type="dxa"/>
          </w:tcPr>
          <w:p w14:paraId="486FA43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7DFBC6D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F091A4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B41D15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7099FC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743313E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7C4E7D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7FF3EE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61C2FC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261D0AB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D8EEE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F6A82F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42FEDB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DBF5C2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13FE3E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B168ED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B72FFA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C7C92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C7C71D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D2870C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37AEE5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7D544224" w14:textId="77777777" w:rsidTr="0018254D">
        <w:tc>
          <w:tcPr>
            <w:tcW w:w="2542" w:type="dxa"/>
            <w:vMerge/>
          </w:tcPr>
          <w:p w14:paraId="4B1F03BF" w14:textId="77777777" w:rsidR="008417A3" w:rsidRPr="0018254D" w:rsidRDefault="008417A3" w:rsidP="0018254D">
            <w:pPr>
              <w:pStyle w:val="Textoindependiente"/>
              <w:spacing w:after="0"/>
              <w:jc w:val="left"/>
              <w:rPr>
                <w:sz w:val="15"/>
                <w:szCs w:val="15"/>
              </w:rPr>
            </w:pPr>
          </w:p>
        </w:tc>
        <w:tc>
          <w:tcPr>
            <w:tcW w:w="868" w:type="dxa"/>
          </w:tcPr>
          <w:p w14:paraId="7FDF9F3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40EBB8E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E2056B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9AAC5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75579A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27F86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9710B8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0D4869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3C70C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DBF4A0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E86B55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0E6E4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4C6C74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8D77D0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E4632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DBD122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96D6DF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6200E0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C7A51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4166A0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AEE919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</w:tbl>
    <w:p w14:paraId="247A5BB0" w14:textId="77777777" w:rsidR="008417A3" w:rsidRPr="0018254D" w:rsidRDefault="008417A3" w:rsidP="0018254D">
      <w:pPr>
        <w:pStyle w:val="Textoindependiente"/>
        <w:spacing w:after="0"/>
        <w:rPr>
          <w:sz w:val="15"/>
          <w:szCs w:val="15"/>
        </w:rPr>
      </w:pP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3170"/>
        <w:gridCol w:w="1083"/>
        <w:gridCol w:w="497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8417A3" w:rsidRPr="0018254D" w14:paraId="65BF70FC" w14:textId="77777777" w:rsidTr="0018254D">
        <w:tc>
          <w:tcPr>
            <w:tcW w:w="2542" w:type="dxa"/>
          </w:tcPr>
          <w:p w14:paraId="051C251D" w14:textId="77777777" w:rsidR="008417A3" w:rsidRPr="0018254D" w:rsidRDefault="008417A3" w:rsidP="0018254D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TOTAL WEEKLY PLAN</w:t>
            </w:r>
          </w:p>
        </w:tc>
        <w:tc>
          <w:tcPr>
            <w:tcW w:w="868" w:type="dxa"/>
          </w:tcPr>
          <w:p w14:paraId="23C8898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Planned</w:t>
            </w:r>
          </w:p>
        </w:tc>
        <w:tc>
          <w:tcPr>
            <w:tcW w:w="398" w:type="dxa"/>
          </w:tcPr>
          <w:p w14:paraId="5F50B82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6B5FEF9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03568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E1B11C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858A4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117C7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83CFD9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D973F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F42394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A9BFFE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DB53A3A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C879FD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0B834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6B7E68D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8148C1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74DF74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515861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5C4F10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3F5F4B8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5E10D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8417A3" w:rsidRPr="0018254D" w14:paraId="67B3F3B3" w14:textId="77777777" w:rsidTr="0018254D">
        <w:tc>
          <w:tcPr>
            <w:tcW w:w="2542" w:type="dxa"/>
          </w:tcPr>
          <w:p w14:paraId="7C5E60A4" w14:textId="77777777" w:rsidR="008417A3" w:rsidRPr="0018254D" w:rsidRDefault="008417A3" w:rsidP="0018254D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18254D">
              <w:rPr>
                <w:b/>
                <w:color w:val="231F20"/>
                <w:sz w:val="15"/>
                <w:szCs w:val="15"/>
              </w:rPr>
              <w:t>TOTAL WEEKLY ACTUAL</w:t>
            </w:r>
          </w:p>
        </w:tc>
        <w:tc>
          <w:tcPr>
            <w:tcW w:w="868" w:type="dxa"/>
          </w:tcPr>
          <w:p w14:paraId="4BAE5F6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  <w:r w:rsidRPr="0018254D">
              <w:rPr>
                <w:color w:val="231F20"/>
                <w:sz w:val="15"/>
                <w:szCs w:val="15"/>
              </w:rPr>
              <w:t>Actual</w:t>
            </w:r>
          </w:p>
        </w:tc>
        <w:tc>
          <w:tcPr>
            <w:tcW w:w="398" w:type="dxa"/>
          </w:tcPr>
          <w:p w14:paraId="7B8EB49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CB27A8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612F16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FC3888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B5A99C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DC9901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8A918A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2A225EEF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03A0C222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944348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89FA590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F9F5795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EEFD9E7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287469C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4AACCAC1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61EB2028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43D9AC4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1A670AD3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7E170E4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  <w:tc>
          <w:tcPr>
            <w:tcW w:w="398" w:type="dxa"/>
          </w:tcPr>
          <w:p w14:paraId="558B9A86" w14:textId="77777777" w:rsidR="008417A3" w:rsidRPr="0018254D" w:rsidRDefault="008417A3" w:rsidP="0018254D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</w:tbl>
    <w:p w14:paraId="7D98FEE1" w14:textId="6D7A337F" w:rsidR="008417A3" w:rsidRDefault="008417A3" w:rsidP="0018254D">
      <w:pPr>
        <w:pStyle w:val="Textoindependiente"/>
        <w:spacing w:after="0"/>
        <w:rPr>
          <w:sz w:val="15"/>
          <w:szCs w:val="15"/>
        </w:rPr>
      </w:pPr>
    </w:p>
    <w:p w14:paraId="6E2EE89C" w14:textId="77777777" w:rsidR="005C7736" w:rsidRDefault="005C7736" w:rsidP="0018254D">
      <w:pPr>
        <w:pStyle w:val="Textoindependiente"/>
        <w:spacing w:after="0"/>
        <w:rPr>
          <w:sz w:val="15"/>
          <w:szCs w:val="15"/>
        </w:rPr>
        <w:sectPr w:rsidR="005C7736" w:rsidSect="0009438A">
          <w:pgSz w:w="16838" w:h="11906" w:orient="landscape" w:code="9"/>
          <w:pgMar w:top="1440" w:right="1440" w:bottom="1440" w:left="1440" w:header="720" w:footer="340" w:gutter="0"/>
          <w:cols w:space="708"/>
          <w:titlePg/>
          <w:docGrid w:linePitch="360"/>
        </w:sectPr>
      </w:pPr>
    </w:p>
    <w:tbl>
      <w:tblPr>
        <w:tblW w:w="5000" w:type="pct"/>
        <w:tblBorders>
          <w:top w:val="single" w:sz="12" w:space="0" w:color="17365D" w:themeColor="text2" w:themeShade="BF"/>
          <w:left w:val="single" w:sz="12" w:space="0" w:color="17365D" w:themeColor="text2" w:themeShade="BF"/>
          <w:bottom w:val="single" w:sz="12" w:space="0" w:color="17365D" w:themeColor="text2" w:themeShade="BF"/>
          <w:right w:val="single" w:sz="12" w:space="0" w:color="17365D" w:themeColor="text2" w:themeShade="BF"/>
        </w:tblBorders>
        <w:tblLayout w:type="fixed"/>
        <w:tblLook w:val="01E0" w:firstRow="1" w:lastRow="1" w:firstColumn="1" w:lastColumn="1" w:noHBand="0" w:noVBand="0"/>
      </w:tblPr>
      <w:tblGrid>
        <w:gridCol w:w="2633"/>
        <w:gridCol w:w="6609"/>
      </w:tblGrid>
      <w:tr w:rsidR="0018254D" w:rsidRPr="0009438A" w14:paraId="0D089A0F" w14:textId="77777777" w:rsidTr="005C7736">
        <w:tc>
          <w:tcPr>
            <w:tcW w:w="3981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467A3B32" w14:textId="77777777" w:rsidR="0018254D" w:rsidRPr="0009438A" w:rsidRDefault="0018254D" w:rsidP="002C4884">
            <w:pPr>
              <w:pStyle w:val="Textoindependiente"/>
              <w:pageBreakBefore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10193" w:type="dxa"/>
            <w:tcBorders>
              <w:left w:val="single" w:sz="12" w:space="0" w:color="17365D" w:themeColor="text2" w:themeShade="BF"/>
            </w:tcBorders>
          </w:tcPr>
          <w:p w14:paraId="5A3DB9AA" w14:textId="77777777" w:rsidR="0018254D" w:rsidRPr="0009438A" w:rsidRDefault="0018254D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09438A" w14:paraId="049F6DD6" w14:textId="77777777" w:rsidTr="005C7736">
        <w:tc>
          <w:tcPr>
            <w:tcW w:w="3981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1E0AE920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PROJECT TITLE</w:t>
            </w:r>
          </w:p>
        </w:tc>
        <w:tc>
          <w:tcPr>
            <w:tcW w:w="10193" w:type="dxa"/>
            <w:tcBorders>
              <w:left w:val="single" w:sz="12" w:space="0" w:color="17365D" w:themeColor="text2" w:themeShade="BF"/>
            </w:tcBorders>
          </w:tcPr>
          <w:p w14:paraId="239E2288" w14:textId="77777777" w:rsidR="0018254D" w:rsidRPr="0009438A" w:rsidRDefault="0018254D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09438A" w14:paraId="4A049340" w14:textId="77777777" w:rsidTr="005C7736">
        <w:tc>
          <w:tcPr>
            <w:tcW w:w="3981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73456795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CLIENT</w:t>
            </w:r>
          </w:p>
        </w:tc>
        <w:tc>
          <w:tcPr>
            <w:tcW w:w="10193" w:type="dxa"/>
            <w:tcBorders>
              <w:left w:val="single" w:sz="12" w:space="0" w:color="17365D" w:themeColor="text2" w:themeShade="BF"/>
            </w:tcBorders>
          </w:tcPr>
          <w:p w14:paraId="48A3ABDA" w14:textId="77777777" w:rsidR="0018254D" w:rsidRPr="0009438A" w:rsidRDefault="0018254D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18254D" w:rsidRPr="0009438A" w14:paraId="25104A5C" w14:textId="77777777" w:rsidTr="005C7736">
        <w:tc>
          <w:tcPr>
            <w:tcW w:w="3981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2C91DBE9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LOCALIZATION</w:t>
            </w:r>
          </w:p>
        </w:tc>
        <w:tc>
          <w:tcPr>
            <w:tcW w:w="10193" w:type="dxa"/>
            <w:tcBorders>
              <w:left w:val="single" w:sz="12" w:space="0" w:color="17365D" w:themeColor="text2" w:themeShade="BF"/>
            </w:tcBorders>
          </w:tcPr>
          <w:p w14:paraId="72AE556E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Chile</w:t>
            </w:r>
          </w:p>
        </w:tc>
      </w:tr>
      <w:tr w:rsidR="0018254D" w:rsidRPr="0009438A" w14:paraId="5E133AAD" w14:textId="77777777" w:rsidTr="005C7736">
        <w:tc>
          <w:tcPr>
            <w:tcW w:w="3981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7D016663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CUT-OFF DATE</w:t>
            </w:r>
          </w:p>
        </w:tc>
        <w:tc>
          <w:tcPr>
            <w:tcW w:w="10193" w:type="dxa"/>
            <w:tcBorders>
              <w:left w:val="single" w:sz="12" w:space="0" w:color="17365D" w:themeColor="text2" w:themeShade="BF"/>
            </w:tcBorders>
          </w:tcPr>
          <w:p w14:paraId="39C1E24B" w14:textId="77777777" w:rsidR="0018254D" w:rsidRPr="0009438A" w:rsidRDefault="0018254D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w w:val="105"/>
                <w:sz w:val="15"/>
                <w:szCs w:val="15"/>
              </w:rPr>
              <w:t>yyyy</w:t>
            </w:r>
            <w:proofErr w:type="spellEnd"/>
          </w:p>
        </w:tc>
      </w:tr>
    </w:tbl>
    <w:p w14:paraId="7A07BA2D" w14:textId="22BEDA1D" w:rsidR="008417A3" w:rsidRDefault="008417A3" w:rsidP="0018254D">
      <w:pPr>
        <w:pStyle w:val="Textoindependiente"/>
        <w:spacing w:after="0"/>
        <w:rPr>
          <w:sz w:val="15"/>
          <w:szCs w:val="15"/>
        </w:rPr>
      </w:pPr>
    </w:p>
    <w:tbl>
      <w:tblPr>
        <w:tblStyle w:val="Tablaconcuadrcula"/>
        <w:tblW w:w="0" w:type="auto"/>
        <w:jc w:val="center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9242"/>
      </w:tblGrid>
      <w:tr w:rsidR="0018254D" w:rsidRPr="0018254D" w14:paraId="33420266" w14:textId="77777777" w:rsidTr="0018254D">
        <w:trPr>
          <w:jc w:val="center"/>
        </w:trPr>
        <w:tc>
          <w:tcPr>
            <w:tcW w:w="14174" w:type="dxa"/>
            <w:shd w:val="clear" w:color="auto" w:fill="17365D" w:themeFill="text2" w:themeFillShade="BF"/>
          </w:tcPr>
          <w:p w14:paraId="34EAEAE4" w14:textId="6BEEDBF7" w:rsidR="0018254D" w:rsidRPr="0018254D" w:rsidRDefault="0018254D" w:rsidP="0018254D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18254D">
              <w:rPr>
                <w:b/>
                <w:bCs/>
                <w:sz w:val="20"/>
                <w:szCs w:val="20"/>
              </w:rPr>
              <w:t>7. PHOTOGRAPHIC REPORT</w:t>
            </w:r>
          </w:p>
        </w:tc>
      </w:tr>
    </w:tbl>
    <w:p w14:paraId="09149138" w14:textId="57A73EAC" w:rsidR="0018254D" w:rsidRDefault="0018254D" w:rsidP="005C7736">
      <w:pPr>
        <w:pStyle w:val="Textoindependiente"/>
        <w:spacing w:after="200"/>
        <w:rPr>
          <w:sz w:val="20"/>
          <w:szCs w:val="20"/>
        </w:rPr>
      </w:pPr>
    </w:p>
    <w:tbl>
      <w:tblPr>
        <w:tblW w:w="5000" w:type="pct"/>
        <w:tblBorders>
          <w:top w:val="single" w:sz="12" w:space="0" w:color="17365D" w:themeColor="text2" w:themeShade="BF"/>
          <w:left w:val="single" w:sz="12" w:space="0" w:color="17365D" w:themeColor="text2" w:themeShade="BF"/>
          <w:bottom w:val="single" w:sz="12" w:space="0" w:color="17365D" w:themeColor="text2" w:themeShade="BF"/>
          <w:right w:val="single" w:sz="12" w:space="0" w:color="17365D" w:themeColor="text2" w:themeShade="BF"/>
        </w:tblBorders>
        <w:tblLayout w:type="fixed"/>
        <w:tblLook w:val="01E0" w:firstRow="1" w:lastRow="1" w:firstColumn="1" w:lastColumn="1" w:noHBand="0" w:noVBand="0"/>
      </w:tblPr>
      <w:tblGrid>
        <w:gridCol w:w="2596"/>
        <w:gridCol w:w="6646"/>
      </w:tblGrid>
      <w:tr w:rsidR="005C7736" w:rsidRPr="0009438A" w14:paraId="65C55E93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41980895" w14:textId="77777777" w:rsidR="005C7736" w:rsidRPr="0009438A" w:rsidRDefault="005C7736" w:rsidP="002C4884">
            <w:pPr>
              <w:pStyle w:val="Textoindependiente"/>
              <w:pageBreakBefore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008E14EC" w14:textId="77777777" w:rsidR="005C7736" w:rsidRPr="0009438A" w:rsidRDefault="005C7736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5C7736" w:rsidRPr="0009438A" w14:paraId="5F170B36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5FCA1A1F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PROJECT TITLE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67591211" w14:textId="77777777" w:rsidR="005C7736" w:rsidRPr="0009438A" w:rsidRDefault="005C7736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5C7736" w:rsidRPr="0009438A" w14:paraId="4DA4C548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12160C2F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CLIENT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72DE1A53" w14:textId="77777777" w:rsidR="005C7736" w:rsidRPr="0009438A" w:rsidRDefault="005C7736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5C7736" w:rsidRPr="0009438A" w14:paraId="6EDA9A98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453140FC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LOCALIZATION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0D96D79F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Chile</w:t>
            </w:r>
          </w:p>
        </w:tc>
      </w:tr>
      <w:tr w:rsidR="005C7736" w:rsidRPr="0009438A" w14:paraId="13111A1D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53699D06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CUT-OFF DATE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15B9C6EC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w w:val="105"/>
                <w:sz w:val="15"/>
                <w:szCs w:val="15"/>
              </w:rPr>
              <w:t>yyyy</w:t>
            </w:r>
            <w:proofErr w:type="spellEnd"/>
          </w:p>
        </w:tc>
      </w:tr>
    </w:tbl>
    <w:p w14:paraId="12237DDD" w14:textId="77777777" w:rsidR="005C7736" w:rsidRDefault="005C7736" w:rsidP="005C7736">
      <w:pPr>
        <w:pStyle w:val="Textoindependiente"/>
        <w:spacing w:after="0"/>
        <w:rPr>
          <w:sz w:val="15"/>
          <w:szCs w:val="15"/>
        </w:rPr>
      </w:pPr>
    </w:p>
    <w:tbl>
      <w:tblPr>
        <w:tblStyle w:val="Tablaconcuadrcula"/>
        <w:tblW w:w="0" w:type="auto"/>
        <w:jc w:val="center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9242"/>
      </w:tblGrid>
      <w:tr w:rsidR="005C7736" w:rsidRPr="0018254D" w14:paraId="7E6AE072" w14:textId="77777777" w:rsidTr="002C4884">
        <w:trPr>
          <w:jc w:val="center"/>
        </w:trPr>
        <w:tc>
          <w:tcPr>
            <w:tcW w:w="14174" w:type="dxa"/>
            <w:shd w:val="clear" w:color="auto" w:fill="17365D" w:themeFill="text2" w:themeFillShade="BF"/>
          </w:tcPr>
          <w:p w14:paraId="76A04B04" w14:textId="781B03DC" w:rsidR="005C7736" w:rsidRPr="0018254D" w:rsidRDefault="005C7736" w:rsidP="002C4884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8. HSE</w:t>
            </w:r>
          </w:p>
        </w:tc>
      </w:tr>
    </w:tbl>
    <w:p w14:paraId="461C2A85" w14:textId="65316954" w:rsidR="005C7736" w:rsidRDefault="005C7736" w:rsidP="005C7736">
      <w:pPr>
        <w:pStyle w:val="Textoindependiente"/>
        <w:spacing w:after="200"/>
        <w:rPr>
          <w:sz w:val="20"/>
          <w:szCs w:val="20"/>
        </w:rPr>
      </w:pPr>
    </w:p>
    <w:tbl>
      <w:tblPr>
        <w:tblW w:w="5000" w:type="pct"/>
        <w:tblBorders>
          <w:top w:val="single" w:sz="12" w:space="0" w:color="17365D" w:themeColor="text2" w:themeShade="BF"/>
          <w:left w:val="single" w:sz="12" w:space="0" w:color="17365D" w:themeColor="text2" w:themeShade="BF"/>
          <w:bottom w:val="single" w:sz="12" w:space="0" w:color="17365D" w:themeColor="text2" w:themeShade="BF"/>
          <w:right w:val="single" w:sz="12" w:space="0" w:color="17365D" w:themeColor="text2" w:themeShade="BF"/>
        </w:tblBorders>
        <w:tblLayout w:type="fixed"/>
        <w:tblLook w:val="01E0" w:firstRow="1" w:lastRow="1" w:firstColumn="1" w:lastColumn="1" w:noHBand="0" w:noVBand="0"/>
      </w:tblPr>
      <w:tblGrid>
        <w:gridCol w:w="2596"/>
        <w:gridCol w:w="6646"/>
      </w:tblGrid>
      <w:tr w:rsidR="005C7736" w:rsidRPr="0009438A" w14:paraId="3B0A3E74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7F4895BA" w14:textId="77777777" w:rsidR="005C7736" w:rsidRPr="0009438A" w:rsidRDefault="005C7736" w:rsidP="002C4884">
            <w:pPr>
              <w:pStyle w:val="Textoindependiente"/>
              <w:pageBreakBefore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lastRenderedPageBreak/>
              <w:t>PROJECT No.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1EA50053" w14:textId="77777777" w:rsidR="005C7736" w:rsidRPr="0009438A" w:rsidRDefault="005C7736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5C7736" w:rsidRPr="0009438A" w14:paraId="6FA0DE55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130ABADD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PROJECT TITLE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1DAF7825" w14:textId="77777777" w:rsidR="005C7736" w:rsidRPr="0009438A" w:rsidRDefault="005C7736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5C7736" w:rsidRPr="0009438A" w14:paraId="1A6FEA23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097E5A3E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CLIENT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4F58BDA3" w14:textId="77777777" w:rsidR="005C7736" w:rsidRPr="0009438A" w:rsidRDefault="005C7736" w:rsidP="002C4884">
            <w:pPr>
              <w:pStyle w:val="Textoindependiente"/>
              <w:spacing w:after="0"/>
              <w:rPr>
                <w:sz w:val="15"/>
                <w:szCs w:val="15"/>
              </w:rPr>
            </w:pPr>
          </w:p>
        </w:tc>
      </w:tr>
      <w:tr w:rsidR="005C7736" w:rsidRPr="0009438A" w14:paraId="4CE51BDB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527604F9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LOCALIZATION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14A9B082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Chile</w:t>
            </w:r>
          </w:p>
        </w:tc>
      </w:tr>
      <w:tr w:rsidR="005C7736" w:rsidRPr="0009438A" w14:paraId="17AB8D6A" w14:textId="77777777" w:rsidTr="002C4884">
        <w:tc>
          <w:tcPr>
            <w:tcW w:w="2596" w:type="dxa"/>
            <w:tcBorders>
              <w:top w:val="single" w:sz="12" w:space="0" w:color="17365D" w:themeColor="text2" w:themeShade="BF"/>
              <w:bottom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17365D" w:themeFill="text2" w:themeFillShade="BF"/>
          </w:tcPr>
          <w:p w14:paraId="0C6A75FB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FFFFFF"/>
                <w:w w:val="105"/>
                <w:sz w:val="15"/>
                <w:szCs w:val="15"/>
              </w:rPr>
              <w:t>CUT-OFF DATE</w:t>
            </w:r>
          </w:p>
        </w:tc>
        <w:tc>
          <w:tcPr>
            <w:tcW w:w="6646" w:type="dxa"/>
            <w:tcBorders>
              <w:left w:val="single" w:sz="12" w:space="0" w:color="17365D" w:themeColor="text2" w:themeShade="BF"/>
            </w:tcBorders>
          </w:tcPr>
          <w:p w14:paraId="6B3CD45B" w14:textId="77777777" w:rsidR="005C7736" w:rsidRPr="0009438A" w:rsidRDefault="005C7736" w:rsidP="002C4884">
            <w:pPr>
              <w:pStyle w:val="Textoindependiente"/>
              <w:spacing w:after="0"/>
              <w:rPr>
                <w:b/>
                <w:sz w:val="15"/>
                <w:szCs w:val="15"/>
              </w:rPr>
            </w:pPr>
            <w:r w:rsidRPr="0009438A">
              <w:rPr>
                <w:b/>
                <w:color w:val="231F20"/>
                <w:w w:val="105"/>
                <w:sz w:val="15"/>
                <w:szCs w:val="15"/>
              </w:rPr>
              <w:t>dd-mm-</w:t>
            </w:r>
            <w:proofErr w:type="spellStart"/>
            <w:r w:rsidRPr="0009438A">
              <w:rPr>
                <w:b/>
                <w:color w:val="231F20"/>
                <w:w w:val="105"/>
                <w:sz w:val="15"/>
                <w:szCs w:val="15"/>
              </w:rPr>
              <w:t>yyyy</w:t>
            </w:r>
            <w:proofErr w:type="spellEnd"/>
          </w:p>
        </w:tc>
      </w:tr>
    </w:tbl>
    <w:p w14:paraId="2B5CD3C8" w14:textId="77777777" w:rsidR="005C7736" w:rsidRDefault="005C7736" w:rsidP="005C7736">
      <w:pPr>
        <w:pStyle w:val="Textoindependiente"/>
        <w:spacing w:after="0"/>
        <w:rPr>
          <w:sz w:val="15"/>
          <w:szCs w:val="15"/>
        </w:rPr>
      </w:pPr>
    </w:p>
    <w:tbl>
      <w:tblPr>
        <w:tblStyle w:val="Tablaconcuadrcula"/>
        <w:tblW w:w="0" w:type="auto"/>
        <w:jc w:val="center"/>
        <w:shd w:val="clear" w:color="auto" w:fill="17365D" w:themeFill="text2" w:themeFillShade="BF"/>
        <w:tblLook w:val="04A0" w:firstRow="1" w:lastRow="0" w:firstColumn="1" w:lastColumn="0" w:noHBand="0" w:noVBand="1"/>
      </w:tblPr>
      <w:tblGrid>
        <w:gridCol w:w="9242"/>
      </w:tblGrid>
      <w:tr w:rsidR="005C7736" w:rsidRPr="0018254D" w14:paraId="522195BC" w14:textId="77777777" w:rsidTr="002C4884">
        <w:trPr>
          <w:jc w:val="center"/>
        </w:trPr>
        <w:tc>
          <w:tcPr>
            <w:tcW w:w="14174" w:type="dxa"/>
            <w:shd w:val="clear" w:color="auto" w:fill="17365D" w:themeFill="text2" w:themeFillShade="BF"/>
          </w:tcPr>
          <w:p w14:paraId="233562F2" w14:textId="51468DC6" w:rsidR="005C7736" w:rsidRPr="0018254D" w:rsidRDefault="005C7736" w:rsidP="002C4884">
            <w:pPr>
              <w:pStyle w:val="Textoindependiente"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 QA/QC</w:t>
            </w:r>
          </w:p>
        </w:tc>
      </w:tr>
    </w:tbl>
    <w:p w14:paraId="33A2955B" w14:textId="77777777" w:rsidR="005C7736" w:rsidRPr="005C7736" w:rsidRDefault="005C7736" w:rsidP="005C7736">
      <w:pPr>
        <w:pStyle w:val="Textoindependiente"/>
        <w:spacing w:after="200"/>
        <w:rPr>
          <w:sz w:val="20"/>
          <w:szCs w:val="20"/>
        </w:rPr>
      </w:pPr>
    </w:p>
    <w:sectPr w:rsidR="005C7736" w:rsidRPr="005C7736" w:rsidSect="005C7736"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9"/>
    </wne:keymap>
    <wne:keymap wne:kcmPrimary="0632">
      <wne:acd wne:acdName="acd10"/>
    </wne:keymap>
    <wne:keymap wne:kcmPrimary="0633">
      <wne:acd wne:acdName="acd11"/>
    </wne:keymap>
    <wne:keymap wne:kcmPrimary="0634">
      <wne:acd wne:acdName="acd12"/>
    </wne:keymap>
    <wne:keymap wne:kcmPrimary="0635">
      <wne:acd wne:acdName="acd13"/>
    </wne:keymap>
    <wne:keymap wne:kcmPrimary="0636">
      <wne:acd wne:acdName="acd14"/>
    </wne:keymap>
    <wne:keymap wne:kcmPrimary="0637">
      <wne:acd wne:acdName="acd15"/>
    </wne:keymap>
    <wne:keymap wne:kcmPrimary="0638">
      <wne:acd wne:acdName="acd16"/>
    </wne:keymap>
    <wne:keymap wne:kcmPrimary="0639">
      <wne:acd wne:acdName="acd17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</wne:acdManifest>
  </wne:toolbars>
  <wne:acds>
    <wne:acd wne:acdName="acd0" wne:fciIndexBasedOn="0065"/>
    <wne:acd wne:acdName="acd1" wne:fciIndexBasedOn="0065"/>
    <wne:acd wne:acdName="acd2" wne:fciIndexBasedOn="0065"/>
    <wne:acd wne:acdName="acd3" wne:fciIndexBasedOn="0065"/>
    <wne:acd wne:acdName="acd4" wne:fciIndexBasedOn="0065"/>
    <wne:acd wne:acdName="acd5" wne:fciIndexBasedOn="0065"/>
    <wne:acd wne:acdName="acd6" wne:fciIndexBasedOn="0065"/>
    <wne:acd wne:acdName="acd7" wne:fciIndexBasedOn="0065"/>
    <wne:acd wne:acdName="acd8" wne:fciIndexBasedOn="0065"/>
    <wne:acd wne:argValue="AgBTAHQAYQBuAGQAYQByAGQAIABMADEA" wne:acdName="acd9" wne:fciIndexBasedOn="0065"/>
    <wne:acd wne:argValue="AgBTAHQAYQBuAGQAYQByAGQAIABMADIA" wne:acdName="acd10" wne:fciIndexBasedOn="0065"/>
    <wne:acd wne:argValue="AgBTAHQAYQBuAGQAYQByAGQAIABMADMA" wne:acdName="acd11" wne:fciIndexBasedOn="0065"/>
    <wne:acd wne:argValue="AgBTAHQAYQBuAGQAYQByAGQAIABMADQA" wne:acdName="acd12" wne:fciIndexBasedOn="0065"/>
    <wne:acd wne:argValue="AgBTAHQAYQBuAGQAYQByAGQAIABMADUA" wne:acdName="acd13" wne:fciIndexBasedOn="0065"/>
    <wne:acd wne:argValue="AgBTAHQAYQBuAGQAYQByAGQAIABMADYA" wne:acdName="acd14" wne:fciIndexBasedOn="0065"/>
    <wne:acd wne:argValue="AgBTAHQAYQBuAGQAYQByAGQAIABMADcA" wne:acdName="acd15" wne:fciIndexBasedOn="0065"/>
    <wne:acd wne:argValue="AgBTAHQAYQBuAGQAYQByAGQAIABMADgA" wne:acdName="acd16" wne:fciIndexBasedOn="0065"/>
    <wne:acd wne:argValue="AgBTAHQAYQBuAGQAYQByAGQAIABMADkA" wne:acdName="acd17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FA2B9C" w14:textId="77777777" w:rsidR="00C34DA7" w:rsidRDefault="00C34DA7" w:rsidP="00FD33A2">
      <w:pPr>
        <w:spacing w:after="0"/>
      </w:pPr>
      <w:r>
        <w:separator/>
      </w:r>
    </w:p>
  </w:endnote>
  <w:endnote w:type="continuationSeparator" w:id="0">
    <w:p w14:paraId="66E21ED2" w14:textId="77777777" w:rsidR="00C34DA7" w:rsidRDefault="00C34DA7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ayout w:type="fixed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4360F6" w14:paraId="7A5B16C9" w14:textId="77777777" w:rsidTr="00A1585C">
      <w:sdt>
        <w:sdtPr>
          <w:alias w:val="CCDocID"/>
          <w:id w:val="1512334652"/>
          <w:text/>
        </w:sdtPr>
        <w:sdtEndPr/>
        <w:sdtContent>
          <w:tc>
            <w:tcPr>
              <w:tcW w:w="3080" w:type="dxa"/>
            </w:tcPr>
            <w:p w14:paraId="00BEC152" w14:textId="77777777" w:rsidR="004360F6" w:rsidRDefault="004360F6" w:rsidP="00882427">
              <w:pPr>
                <w:pStyle w:val="Piedepgina"/>
              </w:pPr>
              <w:r>
                <w:t xml:space="preserve"> </w:t>
              </w:r>
            </w:p>
          </w:tc>
        </w:sdtContent>
      </w:sdt>
      <w:tc>
        <w:tcPr>
          <w:tcW w:w="3081" w:type="dxa"/>
        </w:tcPr>
        <w:p w14:paraId="310B2488" w14:textId="77777777" w:rsidR="004360F6" w:rsidRPr="00882427" w:rsidRDefault="004360F6" w:rsidP="00882427">
          <w:pPr>
            <w:pStyle w:val="Piedepgina"/>
            <w:jc w:val="center"/>
            <w:rPr>
              <w:rStyle w:val="Nmerodepgina"/>
            </w:rPr>
          </w:pPr>
        </w:p>
      </w:tc>
      <w:tc>
        <w:tcPr>
          <w:tcW w:w="3081" w:type="dxa"/>
        </w:tcPr>
        <w:p w14:paraId="138542A9" w14:textId="77777777" w:rsidR="004360F6" w:rsidRDefault="004360F6" w:rsidP="00882427">
          <w:pPr>
            <w:pStyle w:val="FooterRight"/>
          </w:pPr>
        </w:p>
      </w:tc>
    </w:tr>
  </w:tbl>
  <w:p w14:paraId="138606DC" w14:textId="77777777" w:rsidR="004360F6" w:rsidRPr="00FF592B" w:rsidRDefault="004360F6" w:rsidP="0088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4360F6" w14:paraId="13EC3FE9" w14:textId="77777777" w:rsidTr="00882427">
      <w:sdt>
        <w:sdtPr>
          <w:alias w:val="CCDocID"/>
          <w:id w:val="-1954851509"/>
          <w:text/>
        </w:sdtPr>
        <w:sdtEndPr/>
        <w:sdtContent>
          <w:tc>
            <w:tcPr>
              <w:tcW w:w="3080" w:type="dxa"/>
            </w:tcPr>
            <w:p w14:paraId="3CCB2494" w14:textId="77777777" w:rsidR="004360F6" w:rsidRDefault="004360F6" w:rsidP="00882427">
              <w:pPr>
                <w:pStyle w:val="Piedepgina"/>
              </w:pPr>
              <w:r>
                <w:t xml:space="preserve"> </w:t>
              </w:r>
            </w:p>
          </w:tc>
        </w:sdtContent>
      </w:sdt>
      <w:tc>
        <w:tcPr>
          <w:tcW w:w="3081" w:type="dxa"/>
        </w:tcPr>
        <w:p w14:paraId="584708DF" w14:textId="77777777" w:rsidR="004360F6" w:rsidRPr="00882427" w:rsidRDefault="004360F6" w:rsidP="004360F6">
          <w:pPr>
            <w:pStyle w:val="Piedepgina"/>
            <w:jc w:val="center"/>
            <w:rPr>
              <w:rStyle w:val="Nmerodepgina"/>
            </w:rPr>
          </w:pPr>
        </w:p>
      </w:tc>
      <w:tc>
        <w:tcPr>
          <w:tcW w:w="3081" w:type="dxa"/>
        </w:tcPr>
        <w:p w14:paraId="382C3B50" w14:textId="77777777" w:rsidR="004360F6" w:rsidRDefault="004360F6" w:rsidP="00882427">
          <w:pPr>
            <w:pStyle w:val="FooterRight"/>
          </w:pPr>
        </w:p>
      </w:tc>
    </w:tr>
  </w:tbl>
  <w:p w14:paraId="695C8AEF" w14:textId="77777777" w:rsidR="004360F6" w:rsidRPr="00FF592B" w:rsidRDefault="004360F6" w:rsidP="00D769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E2AD82" w14:textId="77777777" w:rsidR="00C34DA7" w:rsidRDefault="00C34DA7" w:rsidP="00FD33A2">
      <w:pPr>
        <w:spacing w:after="0"/>
      </w:pPr>
      <w:r>
        <w:separator/>
      </w:r>
    </w:p>
  </w:footnote>
  <w:footnote w:type="continuationSeparator" w:id="0">
    <w:p w14:paraId="21DF542A" w14:textId="77777777" w:rsidR="00C34DA7" w:rsidRDefault="00C34DA7" w:rsidP="00FD33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25195CAD"/>
    <w:multiLevelType w:val="multilevel"/>
    <w:tmpl w:val="20DA945E"/>
    <w:name w:val="e79205c9-250f-4daa-8cf5-6999329a8ed5"/>
    <w:lvl w:ilvl="0">
      <w:start w:val="1"/>
      <w:numFmt w:val="bullet"/>
      <w:lvlRestart w:val="0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6B4F0377"/>
    <w:multiLevelType w:val="multilevel"/>
    <w:tmpl w:val="9022DCA6"/>
    <w:name w:val="ce1eb175-54b8-46e0-9ab2-d61c7e0b0557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417A3"/>
    <w:rsid w:val="000244D8"/>
    <w:rsid w:val="00025DCA"/>
    <w:rsid w:val="00026240"/>
    <w:rsid w:val="000331D2"/>
    <w:rsid w:val="000467A2"/>
    <w:rsid w:val="00047D57"/>
    <w:rsid w:val="00056B72"/>
    <w:rsid w:val="00061384"/>
    <w:rsid w:val="00073D24"/>
    <w:rsid w:val="000757C6"/>
    <w:rsid w:val="00080812"/>
    <w:rsid w:val="0009438A"/>
    <w:rsid w:val="000A2763"/>
    <w:rsid w:val="000B1867"/>
    <w:rsid w:val="000E16F7"/>
    <w:rsid w:val="000E2E48"/>
    <w:rsid w:val="00124221"/>
    <w:rsid w:val="001249E2"/>
    <w:rsid w:val="00144CF9"/>
    <w:rsid w:val="001532B1"/>
    <w:rsid w:val="0018254D"/>
    <w:rsid w:val="001910CE"/>
    <w:rsid w:val="00195F42"/>
    <w:rsid w:val="001A4597"/>
    <w:rsid w:val="001A5BE4"/>
    <w:rsid w:val="001A60AB"/>
    <w:rsid w:val="001A73D2"/>
    <w:rsid w:val="001B1143"/>
    <w:rsid w:val="001C1261"/>
    <w:rsid w:val="001D78C1"/>
    <w:rsid w:val="001D79BD"/>
    <w:rsid w:val="001E6689"/>
    <w:rsid w:val="001F0045"/>
    <w:rsid w:val="001F2B35"/>
    <w:rsid w:val="001F7E47"/>
    <w:rsid w:val="0020061C"/>
    <w:rsid w:val="00216B90"/>
    <w:rsid w:val="00227998"/>
    <w:rsid w:val="00231A38"/>
    <w:rsid w:val="00233CF6"/>
    <w:rsid w:val="00257273"/>
    <w:rsid w:val="00273201"/>
    <w:rsid w:val="00274741"/>
    <w:rsid w:val="00276D03"/>
    <w:rsid w:val="00286C00"/>
    <w:rsid w:val="00290AC3"/>
    <w:rsid w:val="002A1CE6"/>
    <w:rsid w:val="002A6AE9"/>
    <w:rsid w:val="002B016D"/>
    <w:rsid w:val="002C3601"/>
    <w:rsid w:val="002D6344"/>
    <w:rsid w:val="002E5FA3"/>
    <w:rsid w:val="002F2531"/>
    <w:rsid w:val="00301575"/>
    <w:rsid w:val="00320DB5"/>
    <w:rsid w:val="00336619"/>
    <w:rsid w:val="003420AE"/>
    <w:rsid w:val="00346143"/>
    <w:rsid w:val="00372404"/>
    <w:rsid w:val="00372A05"/>
    <w:rsid w:val="0038018C"/>
    <w:rsid w:val="0038382D"/>
    <w:rsid w:val="00394B28"/>
    <w:rsid w:val="00395F64"/>
    <w:rsid w:val="003E236A"/>
    <w:rsid w:val="00406B2E"/>
    <w:rsid w:val="0043361E"/>
    <w:rsid w:val="004337F2"/>
    <w:rsid w:val="004360F6"/>
    <w:rsid w:val="0045006A"/>
    <w:rsid w:val="004530DB"/>
    <w:rsid w:val="00461A1A"/>
    <w:rsid w:val="004625FC"/>
    <w:rsid w:val="004627B2"/>
    <w:rsid w:val="00464817"/>
    <w:rsid w:val="00473B5E"/>
    <w:rsid w:val="004A0699"/>
    <w:rsid w:val="004A2D26"/>
    <w:rsid w:val="004A796A"/>
    <w:rsid w:val="004B2E68"/>
    <w:rsid w:val="004C766A"/>
    <w:rsid w:val="004C7B3B"/>
    <w:rsid w:val="004E0B16"/>
    <w:rsid w:val="004F6C1B"/>
    <w:rsid w:val="00505FC0"/>
    <w:rsid w:val="0053035A"/>
    <w:rsid w:val="005345B9"/>
    <w:rsid w:val="005359BF"/>
    <w:rsid w:val="00537F50"/>
    <w:rsid w:val="00541694"/>
    <w:rsid w:val="005515E1"/>
    <w:rsid w:val="00555464"/>
    <w:rsid w:val="005669B2"/>
    <w:rsid w:val="005805EB"/>
    <w:rsid w:val="00580C5A"/>
    <w:rsid w:val="00593D90"/>
    <w:rsid w:val="005A0506"/>
    <w:rsid w:val="005A0635"/>
    <w:rsid w:val="005A06AE"/>
    <w:rsid w:val="005A40FB"/>
    <w:rsid w:val="005C7736"/>
    <w:rsid w:val="005F04F2"/>
    <w:rsid w:val="0060241B"/>
    <w:rsid w:val="006167B2"/>
    <w:rsid w:val="00623BBD"/>
    <w:rsid w:val="006345DC"/>
    <w:rsid w:val="0064013D"/>
    <w:rsid w:val="00644647"/>
    <w:rsid w:val="00656F9E"/>
    <w:rsid w:val="006636E0"/>
    <w:rsid w:val="00671666"/>
    <w:rsid w:val="00676A90"/>
    <w:rsid w:val="00681D12"/>
    <w:rsid w:val="00690C11"/>
    <w:rsid w:val="006A4966"/>
    <w:rsid w:val="006E68BE"/>
    <w:rsid w:val="006F51B8"/>
    <w:rsid w:val="006F5833"/>
    <w:rsid w:val="006F6FB1"/>
    <w:rsid w:val="007330EA"/>
    <w:rsid w:val="0075160C"/>
    <w:rsid w:val="00754DD5"/>
    <w:rsid w:val="00755C7A"/>
    <w:rsid w:val="00772BBA"/>
    <w:rsid w:val="00787ADE"/>
    <w:rsid w:val="007A7476"/>
    <w:rsid w:val="007B0D55"/>
    <w:rsid w:val="007B1690"/>
    <w:rsid w:val="007C0956"/>
    <w:rsid w:val="007C6A66"/>
    <w:rsid w:val="007D6F4F"/>
    <w:rsid w:val="007E4FCF"/>
    <w:rsid w:val="007E5320"/>
    <w:rsid w:val="007F0F71"/>
    <w:rsid w:val="00810B87"/>
    <w:rsid w:val="00814A62"/>
    <w:rsid w:val="00821DFD"/>
    <w:rsid w:val="0082481B"/>
    <w:rsid w:val="00837CF5"/>
    <w:rsid w:val="008417A3"/>
    <w:rsid w:val="00846391"/>
    <w:rsid w:val="00847CA1"/>
    <w:rsid w:val="00855015"/>
    <w:rsid w:val="00875592"/>
    <w:rsid w:val="00882427"/>
    <w:rsid w:val="0088650C"/>
    <w:rsid w:val="0089174A"/>
    <w:rsid w:val="008A69A3"/>
    <w:rsid w:val="008B1E60"/>
    <w:rsid w:val="008C2EF1"/>
    <w:rsid w:val="008C61D9"/>
    <w:rsid w:val="008E0570"/>
    <w:rsid w:val="008E681C"/>
    <w:rsid w:val="008F4D34"/>
    <w:rsid w:val="00923F42"/>
    <w:rsid w:val="00926FD4"/>
    <w:rsid w:val="00957F96"/>
    <w:rsid w:val="00981ECC"/>
    <w:rsid w:val="00986BEE"/>
    <w:rsid w:val="009873EC"/>
    <w:rsid w:val="00993E9A"/>
    <w:rsid w:val="009B329F"/>
    <w:rsid w:val="009C194B"/>
    <w:rsid w:val="009D41F7"/>
    <w:rsid w:val="009F7CE6"/>
    <w:rsid w:val="00A04B75"/>
    <w:rsid w:val="00A1585C"/>
    <w:rsid w:val="00A438AF"/>
    <w:rsid w:val="00A51D96"/>
    <w:rsid w:val="00A67D54"/>
    <w:rsid w:val="00AA4CA3"/>
    <w:rsid w:val="00AD27A3"/>
    <w:rsid w:val="00AE0632"/>
    <w:rsid w:val="00AF73A5"/>
    <w:rsid w:val="00B404D5"/>
    <w:rsid w:val="00B63213"/>
    <w:rsid w:val="00B74517"/>
    <w:rsid w:val="00B83EE7"/>
    <w:rsid w:val="00B870DB"/>
    <w:rsid w:val="00BA0FD6"/>
    <w:rsid w:val="00BA758F"/>
    <w:rsid w:val="00BB32E7"/>
    <w:rsid w:val="00BC33E6"/>
    <w:rsid w:val="00BC5B77"/>
    <w:rsid w:val="00BC7E23"/>
    <w:rsid w:val="00BD0FF0"/>
    <w:rsid w:val="00BE1172"/>
    <w:rsid w:val="00C25586"/>
    <w:rsid w:val="00C34DA7"/>
    <w:rsid w:val="00C43030"/>
    <w:rsid w:val="00C62EEB"/>
    <w:rsid w:val="00C66D2B"/>
    <w:rsid w:val="00C66F18"/>
    <w:rsid w:val="00C8038A"/>
    <w:rsid w:val="00C864AD"/>
    <w:rsid w:val="00C95FCC"/>
    <w:rsid w:val="00CA2DBF"/>
    <w:rsid w:val="00CB4B47"/>
    <w:rsid w:val="00CC23D3"/>
    <w:rsid w:val="00CC2E97"/>
    <w:rsid w:val="00CC460A"/>
    <w:rsid w:val="00CE6FCC"/>
    <w:rsid w:val="00CF0C2E"/>
    <w:rsid w:val="00CF7B48"/>
    <w:rsid w:val="00D12B84"/>
    <w:rsid w:val="00D12F65"/>
    <w:rsid w:val="00D208F3"/>
    <w:rsid w:val="00D250AD"/>
    <w:rsid w:val="00D270F7"/>
    <w:rsid w:val="00D4320C"/>
    <w:rsid w:val="00D43A04"/>
    <w:rsid w:val="00D47785"/>
    <w:rsid w:val="00D65658"/>
    <w:rsid w:val="00D7695C"/>
    <w:rsid w:val="00D8341D"/>
    <w:rsid w:val="00D83CB4"/>
    <w:rsid w:val="00D94955"/>
    <w:rsid w:val="00DA2299"/>
    <w:rsid w:val="00DD42A7"/>
    <w:rsid w:val="00DE2D22"/>
    <w:rsid w:val="00DF58D4"/>
    <w:rsid w:val="00DF5ACD"/>
    <w:rsid w:val="00DF7809"/>
    <w:rsid w:val="00DF7A81"/>
    <w:rsid w:val="00E072DE"/>
    <w:rsid w:val="00E33A78"/>
    <w:rsid w:val="00E67934"/>
    <w:rsid w:val="00E70973"/>
    <w:rsid w:val="00E86F5B"/>
    <w:rsid w:val="00E940DD"/>
    <w:rsid w:val="00E9582B"/>
    <w:rsid w:val="00EA2BF5"/>
    <w:rsid w:val="00ED31ED"/>
    <w:rsid w:val="00ED71B8"/>
    <w:rsid w:val="00EE140F"/>
    <w:rsid w:val="00EE7914"/>
    <w:rsid w:val="00EF0C30"/>
    <w:rsid w:val="00EF6A03"/>
    <w:rsid w:val="00F015DB"/>
    <w:rsid w:val="00F0369A"/>
    <w:rsid w:val="00F1218A"/>
    <w:rsid w:val="00F12EE5"/>
    <w:rsid w:val="00F2112F"/>
    <w:rsid w:val="00F224E4"/>
    <w:rsid w:val="00F324CE"/>
    <w:rsid w:val="00F54609"/>
    <w:rsid w:val="00F67BE0"/>
    <w:rsid w:val="00F736CE"/>
    <w:rsid w:val="00F7409C"/>
    <w:rsid w:val="00F808D3"/>
    <w:rsid w:val="00F8591E"/>
    <w:rsid w:val="00F91067"/>
    <w:rsid w:val="00F91DA3"/>
    <w:rsid w:val="00F93F20"/>
    <w:rsid w:val="00FA1FEC"/>
    <w:rsid w:val="00FA2946"/>
    <w:rsid w:val="00FB074E"/>
    <w:rsid w:val="00FB4F9B"/>
    <w:rsid w:val="00FC25F0"/>
    <w:rsid w:val="00FD33A2"/>
    <w:rsid w:val="00FE6F57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59876"/>
  <w15:docId w15:val="{28EDD4DC-6A33-44DE-95B9-B1E3C148F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17A3"/>
    <w:pPr>
      <w:spacing w:after="240"/>
      <w:jc w:val="both"/>
    </w:pPr>
    <w:rPr>
      <w:rFonts w:ascii="Arial" w:hAnsi="Arial" w:cs="Times New Roman"/>
      <w:sz w:val="24"/>
      <w:szCs w:val="24"/>
      <w:lang w:bidi="ar-AE"/>
    </w:rPr>
  </w:style>
  <w:style w:type="paragraph" w:styleId="Ttulo1">
    <w:name w:val="heading 1"/>
    <w:basedOn w:val="Normal"/>
    <w:next w:val="Textoindependiente"/>
    <w:link w:val="Ttulo1Car"/>
    <w:qFormat/>
    <w:rsid w:val="000757C6"/>
    <w:pPr>
      <w:outlineLvl w:val="0"/>
    </w:pPr>
  </w:style>
  <w:style w:type="paragraph" w:styleId="Ttulo2">
    <w:name w:val="heading 2"/>
    <w:basedOn w:val="Normal"/>
    <w:next w:val="Textoindependiente"/>
    <w:link w:val="Ttulo2Car"/>
    <w:qFormat/>
    <w:rsid w:val="000757C6"/>
    <w:pPr>
      <w:outlineLvl w:val="1"/>
    </w:pPr>
  </w:style>
  <w:style w:type="paragraph" w:styleId="Ttulo3">
    <w:name w:val="heading 3"/>
    <w:basedOn w:val="Ttulo2"/>
    <w:next w:val="Textoindependiente"/>
    <w:link w:val="Ttulo3Car"/>
    <w:qFormat/>
    <w:rsid w:val="000757C6"/>
    <w:pPr>
      <w:outlineLvl w:val="2"/>
    </w:pPr>
  </w:style>
  <w:style w:type="paragraph" w:styleId="Ttulo4">
    <w:name w:val="heading 4"/>
    <w:basedOn w:val="Normal"/>
    <w:next w:val="Textoindependiente"/>
    <w:link w:val="Ttulo4Car"/>
    <w:qFormat/>
    <w:rsid w:val="000757C6"/>
    <w:pPr>
      <w:outlineLvl w:val="3"/>
    </w:pPr>
  </w:style>
  <w:style w:type="paragraph" w:styleId="Ttulo5">
    <w:name w:val="heading 5"/>
    <w:basedOn w:val="Normal"/>
    <w:next w:val="Textoindependiente"/>
    <w:link w:val="Ttulo5Car"/>
    <w:qFormat/>
    <w:rsid w:val="000757C6"/>
    <w:pPr>
      <w:outlineLvl w:val="4"/>
    </w:pPr>
  </w:style>
  <w:style w:type="paragraph" w:styleId="Ttulo6">
    <w:name w:val="heading 6"/>
    <w:basedOn w:val="Normal"/>
    <w:next w:val="Textoindependiente"/>
    <w:link w:val="Ttulo6Car"/>
    <w:qFormat/>
    <w:rsid w:val="000757C6"/>
    <w:pPr>
      <w:outlineLvl w:val="5"/>
    </w:pPr>
  </w:style>
  <w:style w:type="paragraph" w:styleId="Ttulo7">
    <w:name w:val="heading 7"/>
    <w:basedOn w:val="Normal"/>
    <w:next w:val="Textoindependiente"/>
    <w:link w:val="Ttulo7Car"/>
    <w:qFormat/>
    <w:rsid w:val="000757C6"/>
    <w:pPr>
      <w:outlineLvl w:val="6"/>
    </w:pPr>
  </w:style>
  <w:style w:type="paragraph" w:styleId="Ttulo8">
    <w:name w:val="heading 8"/>
    <w:basedOn w:val="Normal"/>
    <w:next w:val="Textoindependiente"/>
    <w:link w:val="Ttulo8Car"/>
    <w:qFormat/>
    <w:rsid w:val="000757C6"/>
    <w:pPr>
      <w:outlineLvl w:val="7"/>
    </w:pPr>
  </w:style>
  <w:style w:type="paragraph" w:styleId="Ttulo9">
    <w:name w:val="heading 9"/>
    <w:basedOn w:val="Normal"/>
    <w:next w:val="Textoindependiente"/>
    <w:link w:val="Ttulo9Car"/>
    <w:qFormat/>
    <w:rsid w:val="000757C6"/>
    <w:p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EncabezadoCar">
    <w:name w:val="Encabezado Car"/>
    <w:basedOn w:val="Fuentedeprrafopredeter"/>
    <w:link w:val="Encabezado"/>
    <w:uiPriority w:val="99"/>
    <w:rsid w:val="00EE7914"/>
    <w:rPr>
      <w:sz w:val="24"/>
      <w:szCs w:val="24"/>
      <w:lang w:val="en-GB" w:eastAsia="zh-CN" w:bidi="he-IL"/>
    </w:rPr>
  </w:style>
  <w:style w:type="paragraph" w:styleId="Piedepgina">
    <w:name w:val="footer"/>
    <w:link w:val="PiedepginaCar"/>
    <w:rsid w:val="000757C6"/>
    <w:rPr>
      <w:rFonts w:cs="Times New Roman"/>
      <w:sz w:val="16"/>
      <w:szCs w:val="16"/>
      <w:lang w:bidi="he-IL"/>
    </w:rPr>
  </w:style>
  <w:style w:type="character" w:customStyle="1" w:styleId="PiedepginaCar">
    <w:name w:val="Pie de página Car"/>
    <w:basedOn w:val="Fuentedeprrafopredeter"/>
    <w:link w:val="Piedepgina"/>
    <w:rsid w:val="00EE7914"/>
    <w:rPr>
      <w:rFonts w:cs="Times New Roman"/>
      <w:sz w:val="16"/>
      <w:szCs w:val="16"/>
      <w:lang w:bidi="he-IL"/>
    </w:rPr>
  </w:style>
  <w:style w:type="paragraph" w:styleId="Textoindependiente">
    <w:name w:val="Body Text"/>
    <w:basedOn w:val="Normal"/>
    <w:link w:val="TextoindependienteCar"/>
    <w:rsid w:val="005669B2"/>
    <w:rPr>
      <w:lang w:eastAsia="en-GB"/>
    </w:rPr>
  </w:style>
  <w:style w:type="character" w:customStyle="1" w:styleId="TextoindependienteCar">
    <w:name w:val="Texto independiente Car"/>
    <w:basedOn w:val="Fuentedeprrafopredeter"/>
    <w:link w:val="Textoindependiente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ind w:left="720"/>
    </w:pPr>
    <w:rPr>
      <w:lang w:eastAsia="en-GB"/>
    </w:rPr>
  </w:style>
  <w:style w:type="paragraph" w:styleId="Textoindependiente2">
    <w:name w:val="Body Text 2"/>
    <w:basedOn w:val="Normal"/>
    <w:link w:val="Textoindependiente2Car"/>
    <w:rsid w:val="005669B2"/>
    <w:pPr>
      <w:ind w:left="1440"/>
    </w:pPr>
    <w:rPr>
      <w:lang w:eastAsia="en-GB"/>
    </w:rPr>
  </w:style>
  <w:style w:type="character" w:customStyle="1" w:styleId="Textoindependiente2Car">
    <w:name w:val="Texto independiente 2 Car"/>
    <w:basedOn w:val="Fuentedeprrafopredeter"/>
    <w:link w:val="Textoindependiente2"/>
    <w:rsid w:val="00025DCA"/>
    <w:rPr>
      <w:sz w:val="24"/>
      <w:szCs w:val="24"/>
      <w:lang w:eastAsia="en-GB" w:bidi="ar-AE"/>
    </w:rPr>
  </w:style>
  <w:style w:type="paragraph" w:styleId="Textoindependiente3">
    <w:name w:val="Body Text 3"/>
    <w:basedOn w:val="Normal"/>
    <w:link w:val="Textoindependiente3Car"/>
    <w:rsid w:val="005669B2"/>
    <w:pPr>
      <w:ind w:left="2160"/>
    </w:pPr>
    <w:rPr>
      <w:lang w:eastAsia="en-GB"/>
    </w:rPr>
  </w:style>
  <w:style w:type="character" w:customStyle="1" w:styleId="Textoindependiente3Car">
    <w:name w:val="Texto independiente 3 Car"/>
    <w:basedOn w:val="Fuentedeprrafopredeter"/>
    <w:link w:val="Textoindependiente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Normal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Normal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Normal"/>
    <w:rsid w:val="005669B2"/>
    <w:pPr>
      <w:ind w:left="5041"/>
    </w:pPr>
    <w:rPr>
      <w:lang w:eastAsia="en-GB"/>
    </w:rPr>
  </w:style>
  <w:style w:type="paragraph" w:styleId="Textoindependienteprimerasangra">
    <w:name w:val="Body Text First Indent"/>
    <w:basedOn w:val="Textoindependiente"/>
    <w:link w:val="TextoindependienteprimerasangraCar"/>
    <w:rsid w:val="000757C6"/>
    <w:pPr>
      <w:ind w:firstLine="72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25DCA"/>
    <w:rPr>
      <w:sz w:val="24"/>
      <w:szCs w:val="24"/>
      <w:lang w:eastAsia="en-GB" w:bidi="ar-AE"/>
    </w:rPr>
  </w:style>
  <w:style w:type="paragraph" w:styleId="Sangradetextonormal">
    <w:name w:val="Body Text Indent"/>
    <w:basedOn w:val="Normal"/>
    <w:link w:val="SangradetextonormalCar"/>
    <w:rsid w:val="00025DC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25DCA"/>
    <w:rPr>
      <w:sz w:val="24"/>
      <w:szCs w:val="24"/>
      <w:lang w:bidi="ar-AE"/>
    </w:rPr>
  </w:style>
  <w:style w:type="paragraph" w:styleId="Textoindependienteprimerasangra2">
    <w:name w:val="Body Text First Indent 2"/>
    <w:basedOn w:val="Textoindependienteprimerasangra"/>
    <w:link w:val="Textoindependienteprimerasangra2Car"/>
    <w:rsid w:val="000757C6"/>
    <w:pPr>
      <w:ind w:firstLine="144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25DCA"/>
    <w:rPr>
      <w:sz w:val="24"/>
      <w:szCs w:val="24"/>
      <w:lang w:eastAsia="en-GB" w:bidi="ar-AE"/>
    </w:rPr>
  </w:style>
  <w:style w:type="character" w:styleId="Refdecomentario">
    <w:name w:val="annotation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Textocomentario">
    <w:name w:val="annotation text"/>
    <w:basedOn w:val="Normal"/>
    <w:link w:val="TextocomentarioCar"/>
    <w:rsid w:val="000757C6"/>
    <w:pPr>
      <w:spacing w:after="120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1A5BE4"/>
    <w:rPr>
      <w:lang w:bidi="ar-AE"/>
    </w:rPr>
  </w:style>
  <w:style w:type="character" w:styleId="nfasis">
    <w:name w:val="Emphasis"/>
    <w:qFormat/>
    <w:rsid w:val="000757C6"/>
    <w:rPr>
      <w:i/>
      <w:iCs/>
    </w:rPr>
  </w:style>
  <w:style w:type="character" w:styleId="Refdenotaalfinal">
    <w:name w:val="end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Textonotaalfinal">
    <w:name w:val="endnote text"/>
    <w:basedOn w:val="Normal"/>
    <w:next w:val="Normal"/>
    <w:link w:val="TextonotaalfinalC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025DCA"/>
    <w:rPr>
      <w:lang w:bidi="ar-AE"/>
    </w:rPr>
  </w:style>
  <w:style w:type="paragraph" w:customStyle="1" w:styleId="FooterRight">
    <w:name w:val="Footer Right"/>
    <w:basedOn w:val="Piedepgina"/>
    <w:rsid w:val="000757C6"/>
    <w:pPr>
      <w:jc w:val="right"/>
    </w:pPr>
  </w:style>
  <w:style w:type="paragraph" w:styleId="Textonotapie">
    <w:name w:val="footnote text"/>
    <w:basedOn w:val="Normal"/>
    <w:next w:val="Normal"/>
    <w:link w:val="TextonotapieCar"/>
    <w:rsid w:val="000757C6"/>
    <w:pPr>
      <w:spacing w:after="120"/>
      <w:ind w:left="340" w:hanging="34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25DCA"/>
    <w:rPr>
      <w:lang w:bidi="ar-AE"/>
    </w:rPr>
  </w:style>
  <w:style w:type="paragraph" w:customStyle="1" w:styleId="Footnote">
    <w:name w:val="Footnote"/>
    <w:basedOn w:val="Textonotapie"/>
    <w:rsid w:val="000757C6"/>
    <w:pPr>
      <w:tabs>
        <w:tab w:val="left" w:pos="340"/>
      </w:tabs>
    </w:pPr>
  </w:style>
  <w:style w:type="character" w:styleId="Refdenotaalpie">
    <w:name w:val="foot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Ttulo1Car">
    <w:name w:val="Título 1 Car"/>
    <w:basedOn w:val="Fuentedeprrafopredeter"/>
    <w:link w:val="Ttulo1"/>
    <w:rsid w:val="0020061C"/>
    <w:rPr>
      <w:sz w:val="24"/>
      <w:szCs w:val="24"/>
      <w:lang w:bidi="ar-AE"/>
    </w:rPr>
  </w:style>
  <w:style w:type="character" w:customStyle="1" w:styleId="Ttulo2Car">
    <w:name w:val="Título 2 Car"/>
    <w:basedOn w:val="Fuentedeprrafopredeter"/>
    <w:link w:val="Ttulo2"/>
    <w:rsid w:val="0020061C"/>
    <w:rPr>
      <w:sz w:val="24"/>
      <w:szCs w:val="24"/>
      <w:lang w:bidi="ar-AE"/>
    </w:rPr>
  </w:style>
  <w:style w:type="character" w:customStyle="1" w:styleId="Ttulo3Car">
    <w:name w:val="Título 3 Car"/>
    <w:basedOn w:val="Fuentedeprrafopredeter"/>
    <w:link w:val="Ttulo3"/>
    <w:rsid w:val="0020061C"/>
    <w:rPr>
      <w:sz w:val="24"/>
      <w:szCs w:val="24"/>
      <w:lang w:bidi="ar-AE"/>
    </w:rPr>
  </w:style>
  <w:style w:type="character" w:customStyle="1" w:styleId="Ttulo4Car">
    <w:name w:val="Título 4 Car"/>
    <w:basedOn w:val="Fuentedeprrafopredeter"/>
    <w:link w:val="Ttulo4"/>
    <w:rsid w:val="0020061C"/>
    <w:rPr>
      <w:sz w:val="24"/>
      <w:szCs w:val="24"/>
      <w:lang w:bidi="ar-AE"/>
    </w:rPr>
  </w:style>
  <w:style w:type="character" w:customStyle="1" w:styleId="Ttulo5Car">
    <w:name w:val="Título 5 Car"/>
    <w:basedOn w:val="Fuentedeprrafopredeter"/>
    <w:link w:val="Ttulo5"/>
    <w:rsid w:val="0020061C"/>
    <w:rPr>
      <w:sz w:val="24"/>
      <w:szCs w:val="24"/>
      <w:lang w:bidi="ar-AE"/>
    </w:rPr>
  </w:style>
  <w:style w:type="character" w:customStyle="1" w:styleId="Ttulo6Car">
    <w:name w:val="Título 6 Car"/>
    <w:basedOn w:val="Fuentedeprrafopredeter"/>
    <w:link w:val="Ttulo6"/>
    <w:rsid w:val="0020061C"/>
    <w:rPr>
      <w:sz w:val="24"/>
      <w:szCs w:val="24"/>
      <w:lang w:bidi="ar-AE"/>
    </w:rPr>
  </w:style>
  <w:style w:type="character" w:customStyle="1" w:styleId="Ttulo7Car">
    <w:name w:val="Título 7 Car"/>
    <w:basedOn w:val="Fuentedeprrafopredeter"/>
    <w:link w:val="Ttulo7"/>
    <w:rsid w:val="0020061C"/>
    <w:rPr>
      <w:sz w:val="24"/>
      <w:szCs w:val="24"/>
      <w:lang w:bidi="ar-AE"/>
    </w:rPr>
  </w:style>
  <w:style w:type="character" w:customStyle="1" w:styleId="Ttulo8Car">
    <w:name w:val="Título 8 Car"/>
    <w:basedOn w:val="Fuentedeprrafopredeter"/>
    <w:link w:val="Ttulo8"/>
    <w:rsid w:val="0020061C"/>
    <w:rPr>
      <w:sz w:val="24"/>
      <w:szCs w:val="24"/>
      <w:lang w:bidi="ar-AE"/>
    </w:rPr>
  </w:style>
  <w:style w:type="character" w:customStyle="1" w:styleId="Ttulo9Car">
    <w:name w:val="Título 9 Car"/>
    <w:basedOn w:val="Fuentedeprrafopredeter"/>
    <w:link w:val="Ttulo9"/>
    <w:rsid w:val="0020061C"/>
    <w:rPr>
      <w:sz w:val="24"/>
      <w:szCs w:val="24"/>
      <w:lang w:bidi="ar-AE"/>
    </w:rPr>
  </w:style>
  <w:style w:type="paragraph" w:styleId="ndice1">
    <w:name w:val="index 1"/>
    <w:basedOn w:val="Normal"/>
    <w:next w:val="Normal"/>
    <w:autoRedefine/>
    <w:rsid w:val="000757C6"/>
    <w:pPr>
      <w:ind w:left="240" w:hanging="240"/>
    </w:pPr>
  </w:style>
  <w:style w:type="paragraph" w:styleId="Ttulodendice">
    <w:name w:val="index heading"/>
    <w:basedOn w:val="Normal"/>
    <w:next w:val="Normal"/>
    <w:rsid w:val="000757C6"/>
    <w:rPr>
      <w:b/>
      <w:bCs/>
    </w:rPr>
  </w:style>
  <w:style w:type="paragraph" w:styleId="Prrafodelista">
    <w:name w:val="List Paragraph"/>
    <w:basedOn w:val="Normal"/>
    <w:qFormat/>
    <w:rsid w:val="000757C6"/>
    <w:pPr>
      <w:ind w:left="720"/>
      <w:contextualSpacing/>
    </w:pPr>
  </w:style>
  <w:style w:type="paragraph" w:styleId="Sinespaciado">
    <w:name w:val="No Spacing"/>
    <w:basedOn w:val="Normal"/>
    <w:qFormat/>
    <w:rsid w:val="000757C6"/>
    <w:pPr>
      <w:spacing w:after="0"/>
    </w:pPr>
  </w:style>
  <w:style w:type="paragraph" w:customStyle="1" w:styleId="NormalBold">
    <w:name w:val="NormalBold"/>
    <w:basedOn w:val="Normal"/>
    <w:next w:val="Normal"/>
    <w:rsid w:val="0045006A"/>
    <w:rPr>
      <w:b/>
      <w:bCs/>
    </w:rPr>
  </w:style>
  <w:style w:type="paragraph" w:customStyle="1" w:styleId="NormalBoldNS">
    <w:name w:val="NormalBoldNS"/>
    <w:basedOn w:val="Normal"/>
    <w:next w:val="Normal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spacing w:after="120"/>
      <w:ind w:left="340"/>
    </w:pPr>
    <w:rPr>
      <w:sz w:val="20"/>
      <w:szCs w:val="20"/>
    </w:rPr>
  </w:style>
  <w:style w:type="character" w:styleId="Nmerodepgina">
    <w:name w:val="page number"/>
    <w:basedOn w:val="Fuentedeprrafopredeter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Textoennegrita">
    <w:name w:val="Strong"/>
    <w:qFormat/>
    <w:rsid w:val="000757C6"/>
    <w:rPr>
      <w:b/>
      <w:bCs/>
    </w:rPr>
  </w:style>
  <w:style w:type="paragraph" w:styleId="Subttulo">
    <w:name w:val="Subtitle"/>
    <w:basedOn w:val="Normal"/>
    <w:next w:val="Textoindependiente"/>
    <w:link w:val="SubttuloCar"/>
    <w:qFormat/>
    <w:rsid w:val="000757C6"/>
    <w:pPr>
      <w:numPr>
        <w:ilvl w:val="1"/>
      </w:numPr>
      <w:jc w:val="center"/>
    </w:pPr>
  </w:style>
  <w:style w:type="character" w:customStyle="1" w:styleId="SubttuloCar">
    <w:name w:val="Subtítulo Car"/>
    <w:basedOn w:val="Fuentedeprrafopredeter"/>
    <w:link w:val="Subttulo"/>
    <w:rsid w:val="00025DCA"/>
    <w:rPr>
      <w:sz w:val="24"/>
      <w:szCs w:val="24"/>
      <w:lang w:bidi="ar-AE"/>
    </w:rPr>
  </w:style>
  <w:style w:type="table" w:styleId="Tablaconcuadrcula">
    <w:name w:val="Table Grid"/>
    <w:basedOn w:val="Tabla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Textoindependiente"/>
    <w:link w:val="TtuloCar"/>
    <w:qFormat/>
    <w:rsid w:val="0045006A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025DCA"/>
    <w:rPr>
      <w:b/>
      <w:bCs/>
      <w:sz w:val="24"/>
      <w:szCs w:val="24"/>
      <w:lang w:bidi="ar-AE"/>
    </w:rPr>
  </w:style>
  <w:style w:type="paragraph" w:styleId="TtuloTDC">
    <w:name w:val="TOC Heading"/>
    <w:basedOn w:val="Normal"/>
    <w:next w:val="Normal"/>
    <w:qFormat/>
    <w:rsid w:val="007B1690"/>
    <w:pPr>
      <w:jc w:val="center"/>
    </w:pPr>
    <w:rPr>
      <w:b/>
      <w:bCs/>
      <w:caps/>
    </w:rPr>
  </w:style>
  <w:style w:type="paragraph" w:styleId="Asuntodelcomentario">
    <w:name w:val="annotation subject"/>
    <w:basedOn w:val="Textocomentario"/>
    <w:next w:val="Textocomentario"/>
    <w:link w:val="AsuntodelcomentarioCar"/>
    <w:rsid w:val="000757C6"/>
    <w:pPr>
      <w:spacing w:after="24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tulo"/>
    <w:rsid w:val="000757C6"/>
    <w:pPr>
      <w:spacing w:after="0"/>
    </w:pPr>
  </w:style>
  <w:style w:type="paragraph" w:styleId="TDC1">
    <w:name w:val="toc 1"/>
    <w:basedOn w:val="Normal"/>
    <w:next w:val="Textoindependiente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TDC2">
    <w:name w:val="toc 2"/>
    <w:basedOn w:val="Normal"/>
    <w:next w:val="Textoindependiente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jc w:val="left"/>
    </w:pPr>
  </w:style>
  <w:style w:type="paragraph" w:styleId="Textodeglobo">
    <w:name w:val="Balloon Text"/>
    <w:basedOn w:val="Normal"/>
    <w:link w:val="TextodegloboCar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E0632"/>
    <w:rPr>
      <w:rFonts w:ascii="Tahoma" w:hAnsi="Tahoma" w:cs="Tahoma"/>
      <w:sz w:val="16"/>
      <w:szCs w:val="16"/>
      <w:lang w:bidi="ar-AE"/>
    </w:rPr>
  </w:style>
  <w:style w:type="paragraph" w:styleId="Bibliografa">
    <w:name w:val="Bibliography"/>
    <w:basedOn w:val="Normal"/>
    <w:next w:val="Normal"/>
    <w:rsid w:val="00CE6FCC"/>
  </w:style>
  <w:style w:type="paragraph" w:styleId="Textodebloque">
    <w:name w:val="Block Text"/>
    <w:basedOn w:val="Normal"/>
    <w:rsid w:val="00CE6FCC"/>
    <w:pPr>
      <w:spacing w:after="120"/>
      <w:ind w:left="1440" w:right="1440"/>
    </w:pPr>
  </w:style>
  <w:style w:type="paragraph" w:styleId="Sangra2detindependiente">
    <w:name w:val="Body Text Indent 2"/>
    <w:basedOn w:val="Normal"/>
    <w:link w:val="Sangra2detindependienteCar"/>
    <w:rsid w:val="00CE6FCC"/>
    <w:pPr>
      <w:spacing w:after="120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CE6FCC"/>
    <w:rPr>
      <w:sz w:val="24"/>
      <w:szCs w:val="24"/>
      <w:lang w:bidi="ar-AE"/>
    </w:rPr>
  </w:style>
  <w:style w:type="paragraph" w:styleId="Sangra3detindependiente">
    <w:name w:val="Body Text Indent 3"/>
    <w:basedOn w:val="Normal"/>
    <w:link w:val="Sangra3detindependienteCar"/>
    <w:rsid w:val="00CE6FCC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E6FCC"/>
    <w:rPr>
      <w:sz w:val="16"/>
      <w:szCs w:val="16"/>
      <w:lang w:bidi="ar-AE"/>
    </w:rPr>
  </w:style>
  <w:style w:type="paragraph" w:styleId="Descripcin">
    <w:name w:val="caption"/>
    <w:basedOn w:val="Normal"/>
    <w:next w:val="Normal"/>
    <w:qFormat/>
    <w:rsid w:val="00CE6FCC"/>
    <w:rPr>
      <w:b/>
      <w:bCs/>
      <w:sz w:val="20"/>
      <w:szCs w:val="20"/>
    </w:rPr>
  </w:style>
  <w:style w:type="paragraph" w:styleId="Cierre">
    <w:name w:val="Closing"/>
    <w:basedOn w:val="Normal"/>
    <w:link w:val="CierreCar"/>
    <w:rsid w:val="00CE6FCC"/>
    <w:pPr>
      <w:ind w:left="4320"/>
    </w:pPr>
  </w:style>
  <w:style w:type="character" w:customStyle="1" w:styleId="CierreCar">
    <w:name w:val="Cierre Car"/>
    <w:basedOn w:val="Fuentedeprrafopredeter"/>
    <w:link w:val="Cierre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oscura-nfasis2">
    <w:name w:val="Dark List Accent 2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Fecha">
    <w:name w:val="Date"/>
    <w:basedOn w:val="Normal"/>
    <w:next w:val="Normal"/>
    <w:link w:val="FechaCar"/>
    <w:rsid w:val="00CE6FCC"/>
  </w:style>
  <w:style w:type="character" w:customStyle="1" w:styleId="FechaCar">
    <w:name w:val="Fecha Car"/>
    <w:basedOn w:val="Fuentedeprrafopredeter"/>
    <w:link w:val="Fecha"/>
    <w:rsid w:val="00CE6FCC"/>
    <w:rPr>
      <w:sz w:val="24"/>
      <w:szCs w:val="24"/>
      <w:lang w:bidi="ar-AE"/>
    </w:rPr>
  </w:style>
  <w:style w:type="paragraph" w:styleId="Mapadeldocumento">
    <w:name w:val="Document Map"/>
    <w:basedOn w:val="Normal"/>
    <w:link w:val="MapadeldocumentoCar"/>
    <w:rsid w:val="00CE6FCC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CE6FCC"/>
    <w:rPr>
      <w:rFonts w:ascii="Tahoma" w:hAnsi="Tahoma" w:cs="Tahoma"/>
      <w:sz w:val="16"/>
      <w:szCs w:val="16"/>
      <w:lang w:bidi="ar-AE"/>
    </w:rPr>
  </w:style>
  <w:style w:type="paragraph" w:styleId="Firmadecorreoelectrnico">
    <w:name w:val="E-mail Signature"/>
    <w:basedOn w:val="Normal"/>
    <w:link w:val="FirmadecorreoelectrnicoCar"/>
    <w:rsid w:val="00CE6FCC"/>
  </w:style>
  <w:style w:type="character" w:customStyle="1" w:styleId="FirmadecorreoelectrnicoCar">
    <w:name w:val="Firma de correo electrónico Car"/>
    <w:basedOn w:val="Fuentedeprrafopredeter"/>
    <w:link w:val="Firmadecorreoelectrnico"/>
    <w:rsid w:val="00CE6FCC"/>
    <w:rPr>
      <w:sz w:val="24"/>
      <w:szCs w:val="24"/>
      <w:lang w:bidi="ar-AE"/>
    </w:rPr>
  </w:style>
  <w:style w:type="paragraph" w:styleId="Direccinsobre">
    <w:name w:val="envelope address"/>
    <w:basedOn w:val="Normal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Remitedesobre">
    <w:name w:val="envelope return"/>
    <w:basedOn w:val="Normal"/>
    <w:rsid w:val="00CE6FCC"/>
    <w:rPr>
      <w:rFonts w:cs="Simplified Arabic"/>
      <w:sz w:val="20"/>
      <w:szCs w:val="20"/>
    </w:rPr>
  </w:style>
  <w:style w:type="paragraph" w:styleId="DireccinHTML">
    <w:name w:val="HTML Address"/>
    <w:basedOn w:val="Normal"/>
    <w:link w:val="DireccinHTMLCar"/>
    <w:rsid w:val="00CE6FCC"/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CE6FCC"/>
    <w:rPr>
      <w:i/>
      <w:iCs/>
      <w:sz w:val="24"/>
      <w:szCs w:val="24"/>
      <w:lang w:bidi="ar-AE"/>
    </w:rPr>
  </w:style>
  <w:style w:type="paragraph" w:styleId="HTMLconformatoprevio">
    <w:name w:val="HTML Preformatted"/>
    <w:basedOn w:val="Normal"/>
    <w:link w:val="HTMLconformatoprevioCar"/>
    <w:rsid w:val="00CE6FCC"/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CE6FCC"/>
    <w:rPr>
      <w:rFonts w:ascii="Courier New" w:hAnsi="Courier New" w:cs="Courier New"/>
      <w:lang w:bidi="ar-AE"/>
    </w:rPr>
  </w:style>
  <w:style w:type="paragraph" w:styleId="ndice2">
    <w:name w:val="index 2"/>
    <w:basedOn w:val="Normal"/>
    <w:next w:val="Normal"/>
    <w:autoRedefine/>
    <w:rsid w:val="00CE6FCC"/>
    <w:pPr>
      <w:ind w:left="480" w:hanging="240"/>
    </w:pPr>
  </w:style>
  <w:style w:type="paragraph" w:styleId="ndice3">
    <w:name w:val="index 3"/>
    <w:basedOn w:val="Normal"/>
    <w:next w:val="Normal"/>
    <w:autoRedefine/>
    <w:rsid w:val="00CE6FCC"/>
    <w:pPr>
      <w:ind w:left="720" w:hanging="240"/>
    </w:pPr>
  </w:style>
  <w:style w:type="paragraph" w:styleId="ndice4">
    <w:name w:val="index 4"/>
    <w:basedOn w:val="Normal"/>
    <w:next w:val="Normal"/>
    <w:autoRedefine/>
    <w:rsid w:val="00CE6FCC"/>
    <w:pPr>
      <w:ind w:left="960" w:hanging="240"/>
    </w:pPr>
  </w:style>
  <w:style w:type="paragraph" w:styleId="ndice5">
    <w:name w:val="index 5"/>
    <w:basedOn w:val="Normal"/>
    <w:next w:val="Normal"/>
    <w:autoRedefine/>
    <w:rsid w:val="00CE6FCC"/>
    <w:pPr>
      <w:ind w:left="1200" w:hanging="240"/>
    </w:pPr>
  </w:style>
  <w:style w:type="paragraph" w:styleId="ndice6">
    <w:name w:val="index 6"/>
    <w:basedOn w:val="Normal"/>
    <w:next w:val="Normal"/>
    <w:autoRedefine/>
    <w:rsid w:val="00CE6FCC"/>
    <w:pPr>
      <w:ind w:left="1440" w:hanging="240"/>
    </w:pPr>
  </w:style>
  <w:style w:type="paragraph" w:styleId="ndice7">
    <w:name w:val="index 7"/>
    <w:basedOn w:val="Normal"/>
    <w:next w:val="Normal"/>
    <w:autoRedefine/>
    <w:rsid w:val="00CE6FCC"/>
    <w:pPr>
      <w:ind w:left="1680" w:hanging="240"/>
    </w:pPr>
  </w:style>
  <w:style w:type="paragraph" w:styleId="ndice8">
    <w:name w:val="index 8"/>
    <w:basedOn w:val="Normal"/>
    <w:next w:val="Normal"/>
    <w:autoRedefine/>
    <w:rsid w:val="00CE6FCC"/>
    <w:pPr>
      <w:ind w:left="1920" w:hanging="240"/>
    </w:pPr>
  </w:style>
  <w:style w:type="paragraph" w:styleId="ndice9">
    <w:name w:val="index 9"/>
    <w:basedOn w:val="Normal"/>
    <w:next w:val="Normal"/>
    <w:autoRedefine/>
    <w:rsid w:val="00CE6FCC"/>
    <w:pPr>
      <w:ind w:left="2160" w:hanging="240"/>
    </w:pPr>
  </w:style>
  <w:style w:type="paragraph" w:styleId="Citadestacada">
    <w:name w:val="Intense Quote"/>
    <w:basedOn w:val="Normal"/>
    <w:next w:val="Normal"/>
    <w:link w:val="CitadestacadaCar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a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a">
    <w:name w:val="List"/>
    <w:basedOn w:val="Normal"/>
    <w:rsid w:val="00CE6FCC"/>
    <w:pPr>
      <w:ind w:left="360" w:hanging="360"/>
      <w:contextualSpacing/>
    </w:pPr>
  </w:style>
  <w:style w:type="paragraph" w:styleId="Lista2">
    <w:name w:val="List 2"/>
    <w:basedOn w:val="Normal"/>
    <w:rsid w:val="00CE6FCC"/>
    <w:pPr>
      <w:ind w:left="720" w:hanging="360"/>
      <w:contextualSpacing/>
    </w:pPr>
  </w:style>
  <w:style w:type="paragraph" w:styleId="Lista3">
    <w:name w:val="List 3"/>
    <w:basedOn w:val="Normal"/>
    <w:rsid w:val="00CE6FCC"/>
    <w:pPr>
      <w:ind w:left="1080" w:hanging="360"/>
      <w:contextualSpacing/>
    </w:pPr>
  </w:style>
  <w:style w:type="paragraph" w:styleId="Lista4">
    <w:name w:val="List 4"/>
    <w:basedOn w:val="Normal"/>
    <w:rsid w:val="00CE6FCC"/>
    <w:pPr>
      <w:ind w:left="1440" w:hanging="360"/>
      <w:contextualSpacing/>
    </w:pPr>
  </w:style>
  <w:style w:type="paragraph" w:styleId="Lista5">
    <w:name w:val="List 5"/>
    <w:basedOn w:val="Normal"/>
    <w:rsid w:val="00CE6FCC"/>
    <w:pPr>
      <w:ind w:left="1800" w:hanging="360"/>
      <w:contextualSpacing/>
    </w:pPr>
  </w:style>
  <w:style w:type="paragraph" w:styleId="Continuarlista">
    <w:name w:val="List Continue"/>
    <w:basedOn w:val="Normal"/>
    <w:rsid w:val="00CE6FCC"/>
    <w:pPr>
      <w:spacing w:after="120"/>
      <w:ind w:left="360"/>
      <w:contextualSpacing/>
    </w:pPr>
  </w:style>
  <w:style w:type="paragraph" w:styleId="Continuarlista2">
    <w:name w:val="List Continue 2"/>
    <w:basedOn w:val="Normal"/>
    <w:rsid w:val="00CE6FCC"/>
    <w:pPr>
      <w:spacing w:after="120"/>
      <w:ind w:left="720"/>
      <w:contextualSpacing/>
    </w:pPr>
  </w:style>
  <w:style w:type="paragraph" w:styleId="Continuarlista3">
    <w:name w:val="List Continue 3"/>
    <w:basedOn w:val="Normal"/>
    <w:rsid w:val="00CE6FCC"/>
    <w:pPr>
      <w:spacing w:after="120"/>
      <w:ind w:left="1080"/>
      <w:contextualSpacing/>
    </w:pPr>
  </w:style>
  <w:style w:type="paragraph" w:styleId="Continuarlista4">
    <w:name w:val="List Continue 4"/>
    <w:basedOn w:val="Normal"/>
    <w:rsid w:val="00CE6FCC"/>
    <w:pPr>
      <w:spacing w:after="120"/>
      <w:ind w:left="1440"/>
      <w:contextualSpacing/>
    </w:pPr>
  </w:style>
  <w:style w:type="paragraph" w:styleId="Continuarlista5">
    <w:name w:val="List Continue 5"/>
    <w:basedOn w:val="Normal"/>
    <w:rsid w:val="00CE6FCC"/>
    <w:pPr>
      <w:spacing w:after="120"/>
      <w:ind w:left="1800"/>
      <w:contextualSpacing/>
    </w:pPr>
  </w:style>
  <w:style w:type="paragraph" w:styleId="Textomacro">
    <w:name w:val="macro"/>
    <w:link w:val="TextomacroC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TextomacroCar">
    <w:name w:val="Texto macro Car"/>
    <w:basedOn w:val="Fuentedeprrafopredeter"/>
    <w:link w:val="Textomacro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EncabezadodemensajeCar">
    <w:name w:val="Encabezado de mensaje Car"/>
    <w:basedOn w:val="Fuentedeprrafopredeter"/>
    <w:link w:val="Encabezadodemensaje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</w:style>
  <w:style w:type="paragraph" w:styleId="Sangranormal">
    <w:name w:val="Normal Indent"/>
    <w:basedOn w:val="Normal"/>
    <w:rsid w:val="00CE6FCC"/>
    <w:pPr>
      <w:ind w:left="720"/>
    </w:pPr>
  </w:style>
  <w:style w:type="paragraph" w:styleId="Encabezadodenota">
    <w:name w:val="Note Heading"/>
    <w:basedOn w:val="Normal"/>
    <w:next w:val="Normal"/>
    <w:link w:val="EncabezadodenotaCar"/>
    <w:rsid w:val="00CE6FCC"/>
  </w:style>
  <w:style w:type="character" w:customStyle="1" w:styleId="EncabezadodenotaCar">
    <w:name w:val="Encabezado de nota Car"/>
    <w:basedOn w:val="Fuentedeprrafopredeter"/>
    <w:link w:val="Encabezadodenota"/>
    <w:rsid w:val="00CE6FCC"/>
    <w:rPr>
      <w:sz w:val="24"/>
      <w:szCs w:val="24"/>
      <w:lang w:bidi="ar-AE"/>
    </w:rPr>
  </w:style>
  <w:style w:type="paragraph" w:styleId="Textosinformato">
    <w:name w:val="Plain Text"/>
    <w:basedOn w:val="Normal"/>
    <w:link w:val="TextosinformatoCar"/>
    <w:rsid w:val="00CE6FCC"/>
    <w:rPr>
      <w:rFonts w:ascii="Courier New" w:hAnsi="Courier New" w:cs="Courier New"/>
      <w:sz w:val="20"/>
      <w:szCs w:val="20"/>
    </w:rPr>
  </w:style>
  <w:style w:type="character" w:customStyle="1" w:styleId="TextosinformatoCar">
    <w:name w:val="Texto sin formato Car"/>
    <w:basedOn w:val="Fuentedeprrafopredeter"/>
    <w:link w:val="Textosinformato"/>
    <w:rsid w:val="00CE6FCC"/>
    <w:rPr>
      <w:rFonts w:ascii="Courier New" w:hAnsi="Courier New" w:cs="Courier New"/>
      <w:lang w:bidi="ar-AE"/>
    </w:rPr>
  </w:style>
  <w:style w:type="paragraph" w:styleId="Cita">
    <w:name w:val="Quote"/>
    <w:basedOn w:val="Normal"/>
    <w:next w:val="Normal"/>
    <w:link w:val="CitaCar"/>
    <w:qFormat/>
    <w:rsid w:val="00CE6FCC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rsid w:val="00CE6FCC"/>
    <w:rPr>
      <w:i/>
      <w:iCs/>
      <w:color w:val="000000"/>
      <w:sz w:val="24"/>
      <w:szCs w:val="24"/>
      <w:lang w:bidi="ar-AE"/>
    </w:rPr>
  </w:style>
  <w:style w:type="paragraph" w:styleId="Saludo">
    <w:name w:val="Salutation"/>
    <w:basedOn w:val="Normal"/>
    <w:next w:val="Normal"/>
    <w:link w:val="SaludoCar"/>
    <w:rsid w:val="00CE6FCC"/>
  </w:style>
  <w:style w:type="character" w:customStyle="1" w:styleId="SaludoCar">
    <w:name w:val="Saludo Car"/>
    <w:basedOn w:val="Fuentedeprrafopredeter"/>
    <w:link w:val="Saludo"/>
    <w:rsid w:val="00CE6FCC"/>
    <w:rPr>
      <w:sz w:val="24"/>
      <w:szCs w:val="24"/>
      <w:lang w:bidi="ar-AE"/>
    </w:rPr>
  </w:style>
  <w:style w:type="paragraph" w:styleId="Firma">
    <w:name w:val="Signature"/>
    <w:basedOn w:val="Normal"/>
    <w:link w:val="FirmaCar"/>
    <w:rsid w:val="00CE6FCC"/>
    <w:pPr>
      <w:ind w:left="4320"/>
    </w:pPr>
  </w:style>
  <w:style w:type="character" w:customStyle="1" w:styleId="FirmaCar">
    <w:name w:val="Firma Car"/>
    <w:basedOn w:val="Fuentedeprrafopredeter"/>
    <w:link w:val="Firma"/>
    <w:rsid w:val="00CE6FCC"/>
    <w:rPr>
      <w:sz w:val="24"/>
      <w:szCs w:val="24"/>
      <w:lang w:bidi="ar-AE"/>
    </w:rPr>
  </w:style>
  <w:style w:type="table" w:styleId="Tablaconefectos3D1">
    <w:name w:val="Table 3D effects 1"/>
    <w:basedOn w:val="Tabla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rsid w:val="00CE6FCC"/>
    <w:pPr>
      <w:ind w:left="240" w:hanging="240"/>
    </w:pPr>
  </w:style>
  <w:style w:type="paragraph" w:styleId="Tabladeilustraciones">
    <w:name w:val="table of figures"/>
    <w:basedOn w:val="Normal"/>
    <w:next w:val="Normal"/>
    <w:rsid w:val="00CE6FCC"/>
  </w:style>
  <w:style w:type="table" w:styleId="Tablaprofesional">
    <w:name w:val="Table Professional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rsid w:val="00CE6FCC"/>
    <w:pPr>
      <w:spacing w:before="120"/>
    </w:pPr>
    <w:rPr>
      <w:rFonts w:cs="Simplified Arabic"/>
      <w:b/>
      <w:bCs/>
    </w:rPr>
  </w:style>
  <w:style w:type="paragraph" w:styleId="TDC3">
    <w:name w:val="toc 3"/>
    <w:basedOn w:val="Normal"/>
    <w:next w:val="Normal"/>
    <w:autoRedefine/>
    <w:rsid w:val="00CE6FCC"/>
    <w:pPr>
      <w:ind w:left="480"/>
    </w:pPr>
  </w:style>
  <w:style w:type="paragraph" w:styleId="TDC4">
    <w:name w:val="toc 4"/>
    <w:basedOn w:val="Normal"/>
    <w:next w:val="Normal"/>
    <w:autoRedefine/>
    <w:rsid w:val="00CE6FCC"/>
    <w:pPr>
      <w:ind w:left="720"/>
    </w:pPr>
  </w:style>
  <w:style w:type="paragraph" w:styleId="TDC5">
    <w:name w:val="toc 5"/>
    <w:basedOn w:val="Normal"/>
    <w:next w:val="Normal"/>
    <w:autoRedefine/>
    <w:rsid w:val="00CE6FCC"/>
    <w:pPr>
      <w:ind w:left="960"/>
    </w:pPr>
  </w:style>
  <w:style w:type="paragraph" w:styleId="TDC6">
    <w:name w:val="toc 6"/>
    <w:basedOn w:val="Normal"/>
    <w:next w:val="Normal"/>
    <w:autoRedefine/>
    <w:rsid w:val="00CE6FCC"/>
    <w:pPr>
      <w:ind w:left="1200"/>
    </w:pPr>
  </w:style>
  <w:style w:type="paragraph" w:styleId="TDC7">
    <w:name w:val="toc 7"/>
    <w:basedOn w:val="Normal"/>
    <w:next w:val="Normal"/>
    <w:autoRedefine/>
    <w:rsid w:val="00CE6FCC"/>
    <w:pPr>
      <w:ind w:left="1440"/>
    </w:pPr>
  </w:style>
  <w:style w:type="paragraph" w:styleId="TDC8">
    <w:name w:val="toc 8"/>
    <w:basedOn w:val="Normal"/>
    <w:next w:val="Normal"/>
    <w:autoRedefine/>
    <w:rsid w:val="00CE6FCC"/>
    <w:pPr>
      <w:ind w:left="1680"/>
    </w:pPr>
  </w:style>
  <w:style w:type="paragraph" w:styleId="TDC9">
    <w:name w:val="toc 9"/>
    <w:basedOn w:val="Normal"/>
    <w:next w:val="Normal"/>
    <w:autoRedefine/>
    <w:rsid w:val="00CE6FCC"/>
    <w:pPr>
      <w:ind w:left="1920"/>
    </w:pPr>
  </w:style>
  <w:style w:type="paragraph" w:customStyle="1" w:styleId="Regulatory">
    <w:name w:val="Regulatory"/>
    <w:basedOn w:val="Normal"/>
    <w:next w:val="Piedepgina"/>
    <w:semiHidden/>
    <w:rsid w:val="00C62EEB"/>
    <w:pPr>
      <w:spacing w:before="120" w:line="288" w:lineRule="auto"/>
      <w:jc w:val="left"/>
    </w:pPr>
    <w:rPr>
      <w:caps/>
      <w:spacing w:val="8"/>
      <w:sz w:val="14"/>
      <w:szCs w:val="14"/>
    </w:rPr>
  </w:style>
  <w:style w:type="character" w:styleId="Textodelmarcadordeposicin">
    <w:name w:val="Placeholder Text"/>
    <w:basedOn w:val="Fuentedeprrafopredeter"/>
    <w:rsid w:val="005A0635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8417A3"/>
    <w:pPr>
      <w:widowControl w:val="0"/>
      <w:autoSpaceDE w:val="0"/>
      <w:autoSpaceDN w:val="0"/>
      <w:spacing w:after="0"/>
      <w:jc w:val="left"/>
    </w:pPr>
    <w:rPr>
      <w:rFonts w:eastAsia="Arial" w:cs="Arial"/>
      <w:sz w:val="22"/>
      <w:szCs w:val="22"/>
      <w:lang w:val="de-CH" w:eastAsia="de-CH" w:bidi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lifford%20Chance\Office%202016\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7" ma:contentTypeDescription="Crear nuevo documento." ma:contentTypeScope="" ma:versionID="347ba783af89f7dcfde722b8681b74e4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1874b096545fcdebba4fe6dcc7070ffd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a0759-3b94-4d06-8098-01e1811a55d9">
      <Terms xmlns="http://schemas.microsoft.com/office/infopath/2007/PartnerControls"/>
    </lcf76f155ced4ddcb4097134ff3c332f>
    <TaxCatchAll xmlns="c3d2da22-7a35-4be4-8976-c0f6dd4905cb" xsi:nil="true"/>
    <Portfolio xmlns="c3d2da22-7a35-4be4-8976-c0f6dd4905cb" xsi:nil="true"/>
  </documentManagement>
</p:properties>
</file>

<file path=customXml/itemProps1.xml><?xml version="1.0" encoding="utf-8"?>
<ds:datastoreItem xmlns:ds="http://schemas.openxmlformats.org/officeDocument/2006/customXml" ds:itemID="{C2CC7F28-4E5E-4F45-A3A0-713D3B7954C7}"/>
</file>

<file path=customXml/itemProps2.xml><?xml version="1.0" encoding="utf-8"?>
<ds:datastoreItem xmlns:ds="http://schemas.openxmlformats.org/officeDocument/2006/customXml" ds:itemID="{4D0AC7C9-EBD3-432B-AF8A-7E11F749A4C9}"/>
</file>

<file path=customXml/itemProps3.xml><?xml version="1.0" encoding="utf-8"?>
<ds:datastoreItem xmlns:ds="http://schemas.openxmlformats.org/officeDocument/2006/customXml" ds:itemID="{197C58AB-4F88-4652-90A0-426FB9A2A472}"/>
</file>

<file path=docProps/app.xml><?xml version="1.0" encoding="utf-8"?>
<Properties xmlns="http://schemas.openxmlformats.org/officeDocument/2006/extended-properties" xmlns:vt="http://schemas.openxmlformats.org/officeDocument/2006/docPropsVTypes">
  <Template>blank.dotm</Template>
  <TotalTime>1</TotalTime>
  <Pages>16</Pages>
  <Words>1569</Words>
  <Characters>8631</Characters>
  <Application>Microsoft Office Word</Application>
  <DocSecurity>0</DocSecurity>
  <Lines>71</Lines>
  <Paragraphs>20</Paragraphs>
  <ScaleCrop>false</ScaleCrop>
  <Company/>
  <LinksUpToDate>false</LinksUpToDate>
  <CharactersWithSpaces>10180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</cp:lastModifiedBy>
  <cp:revision>2</cp:revision>
  <dcterms:created xsi:type="dcterms:W3CDTF">2020-11-06T15:02:00Z</dcterms:created>
  <dcterms:modified xsi:type="dcterms:W3CDTF">2020-11-06T15:03:00Z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